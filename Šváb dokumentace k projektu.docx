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8C81A3" w14:textId="77777777" w:rsidR="00FA0CDD" w:rsidRDefault="00C904AB" w:rsidP="00C904AB">
      <w:pPr>
        <w:pStyle w:val="kola"/>
      </w:pPr>
      <w:r>
        <w:t>Gymnázium Tišnov, příspěvková organizace</w:t>
      </w:r>
      <w:r w:rsidR="00C577D5">
        <w:rPr>
          <w:noProof/>
        </w:rPr>
        <w:drawing>
          <wp:anchor distT="0" distB="0" distL="114300" distR="114300" simplePos="0" relativeHeight="251649024" behindDoc="0" locked="0" layoutInCell="1" allowOverlap="1" wp14:anchorId="1E370F0D" wp14:editId="453D6B9E">
            <wp:simplePos x="0" y="0"/>
            <wp:positionH relativeFrom="margin">
              <wp:align>center</wp:align>
            </wp:positionH>
            <wp:positionV relativeFrom="paragraph">
              <wp:posOffset>342265</wp:posOffset>
            </wp:positionV>
            <wp:extent cx="349200" cy="576000"/>
            <wp:effectExtent l="0" t="0" r="0"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200" cy="576000"/>
                    </a:xfrm>
                    <a:prstGeom prst="rect">
                      <a:avLst/>
                    </a:prstGeom>
                  </pic:spPr>
                </pic:pic>
              </a:graphicData>
            </a:graphic>
            <wp14:sizeRelH relativeFrom="margin">
              <wp14:pctWidth>0</wp14:pctWidth>
            </wp14:sizeRelH>
            <wp14:sizeRelV relativeFrom="margin">
              <wp14:pctHeight>0</wp14:pctHeight>
            </wp14:sizeRelV>
          </wp:anchor>
        </w:drawing>
      </w:r>
    </w:p>
    <w:p w14:paraId="0655F84D" w14:textId="694FC109" w:rsidR="00C904AB" w:rsidRDefault="00A51D4F" w:rsidP="00C904AB">
      <w:pPr>
        <w:pStyle w:val="Hlavnnadpis"/>
      </w:pPr>
      <w:fldSimple w:instr=" FILLIN   \* MERGEFORMAT ">
        <w:r w:rsidR="002E46B7">
          <w:t>E</w:t>
        </w:r>
        <w:r w:rsidR="001E51AB">
          <w:t>-</w:t>
        </w:r>
        <w:r w:rsidR="002E46B7">
          <w:t>shop</w:t>
        </w:r>
      </w:fldSimple>
    </w:p>
    <w:p w14:paraId="2B234A49" w14:textId="7961A304" w:rsidR="00C904AB" w:rsidRDefault="001E51AB" w:rsidP="00C904AB">
      <w:pPr>
        <w:pStyle w:val="Podtitul"/>
      </w:pPr>
      <w:r>
        <w:t>Maturitní</w:t>
      </w:r>
      <w:r w:rsidR="002976B0">
        <w:t xml:space="preserve"> práce z předmětu </w:t>
      </w:r>
      <w:fldSimple w:instr=" FILLIN   \* MERGEFORMAT ">
        <w:r w:rsidR="002E46B7">
          <w:t>Programování</w:t>
        </w:r>
      </w:fldSimple>
    </w:p>
    <w:p w14:paraId="03E5AD38" w14:textId="77777777" w:rsidR="00C904AB" w:rsidRDefault="00DD20AA" w:rsidP="00C904AB">
      <w:pPr>
        <w:pStyle w:val="zkladntextovodstavec"/>
      </w:pPr>
      <w:r>
        <w:t xml:space="preserve">Vedoucí práce: </w:t>
      </w:r>
      <w:fldSimple w:instr=" FILLIN   \* MERGEFORMAT ">
        <w:r w:rsidR="002E46B7">
          <w:t>Mgr. Josef Mariánek</w:t>
        </w:r>
      </w:fldSimple>
    </w:p>
    <w:p w14:paraId="1D32F79A" w14:textId="77777777" w:rsidR="00C904AB" w:rsidRDefault="00282B3C" w:rsidP="00C904AB">
      <w:pPr>
        <w:pStyle w:val="zkladntextovodstavec"/>
      </w:pPr>
      <w:r>
        <w:t>Vypracoval</w:t>
      </w:r>
      <w:r w:rsidR="00A51D4F">
        <w:t>(a)</w:t>
      </w:r>
      <w:r>
        <w:t xml:space="preserve">: </w:t>
      </w:r>
      <w:fldSimple w:instr=" FILLIN   \* MERGEFORMAT ">
        <w:r w:rsidR="002E46B7">
          <w:t>Adam Šváb</w:t>
        </w:r>
      </w:fldSimple>
    </w:p>
    <w:p w14:paraId="47519E42" w14:textId="77777777" w:rsidR="002976B0" w:rsidRDefault="002E46B7" w:rsidP="002976B0">
      <w:pPr>
        <w:pStyle w:val="zkladntextovodstavec"/>
      </w:pPr>
      <w:fldSimple w:instr=" FILLIN   \* MERGEFORMAT ">
        <w:r>
          <w:t>28. 02. 2025</w:t>
        </w:r>
      </w:fldSimple>
      <w:r w:rsidR="002976B0">
        <w:br w:type="page"/>
      </w:r>
    </w:p>
    <w:p w14:paraId="21311ADD" w14:textId="77777777" w:rsidR="002976B0" w:rsidRDefault="002976B0" w:rsidP="002976B0">
      <w:pPr>
        <w:pStyle w:val="zkladnnadpisovodstavec"/>
      </w:pPr>
      <w:r>
        <w:lastRenderedPageBreak/>
        <w:t>Prohlášení</w:t>
      </w:r>
    </w:p>
    <w:p w14:paraId="73E05A03" w14:textId="77777777" w:rsidR="002976B0" w:rsidRPr="00874C4E" w:rsidRDefault="00874C4E" w:rsidP="00874C4E">
      <w:pPr>
        <w:pStyle w:val="zkladntextovodstavec"/>
      </w:pPr>
      <w:r w:rsidRPr="00874C4E">
        <w:rPr>
          <w:rStyle w:val="contentpasted0"/>
        </w:rPr>
        <w:t>Prohlašuji, že jsem tuto závěrečnou práci vypracoval(a) samostatně a použil(a) jen uvedené prameny a literaturu.</w:t>
      </w:r>
    </w:p>
    <w:p w14:paraId="00EA1B1B" w14:textId="7B310D69" w:rsidR="002976B0" w:rsidRDefault="008E5880" w:rsidP="002976B0">
      <w:pPr>
        <w:pStyle w:val="Linkapropodpis"/>
      </w:pPr>
      <w:r>
        <w:t>V</w:t>
      </w:r>
      <w:fldSimple w:instr=" FILLIN   \* MERGEFORMAT ">
        <w:r w:rsidR="002E46B7">
          <w:t xml:space="preserve"> Tišnově</w:t>
        </w:r>
      </w:fldSimple>
      <w:r w:rsidR="00F47C0D">
        <w:t xml:space="preserve"> dne </w:t>
      </w:r>
      <w:r w:rsidR="00282B3C">
        <w:fldChar w:fldCharType="begin"/>
      </w:r>
      <w:r w:rsidR="00282B3C">
        <w:instrText xml:space="preserve"> CREATEDATE  \@ "dd. MM. yyyy"  \* MERGEFORMAT </w:instrText>
      </w:r>
      <w:r w:rsidR="00282B3C">
        <w:fldChar w:fldCharType="separate"/>
      </w:r>
      <w:r w:rsidR="002E46B7">
        <w:rPr>
          <w:noProof/>
        </w:rPr>
        <w:t>12. 02. 2025</w:t>
      </w:r>
      <w:r w:rsidR="00282B3C">
        <w:fldChar w:fldCharType="end"/>
      </w:r>
      <w:r>
        <w:tab/>
      </w:r>
      <w:r w:rsidR="002976B0">
        <w:tab/>
      </w:r>
    </w:p>
    <w:p w14:paraId="301E9195" w14:textId="77777777" w:rsidR="002976B0" w:rsidRDefault="002976B0" w:rsidP="002976B0">
      <w:pPr>
        <w:pStyle w:val="zkladntextovodstavec"/>
      </w:pPr>
      <w:r>
        <w:br w:type="page"/>
      </w:r>
    </w:p>
    <w:p w14:paraId="1FC3D281" w14:textId="77777777" w:rsidR="008E5880" w:rsidRDefault="008E5880" w:rsidP="008E5880">
      <w:pPr>
        <w:pStyle w:val="zkladnnadpisovodstavec"/>
      </w:pPr>
      <w:r>
        <w:lastRenderedPageBreak/>
        <w:t>Anotace</w:t>
      </w:r>
    </w:p>
    <w:p w14:paraId="6AF11018" w14:textId="2EED50E9" w:rsidR="008E5880" w:rsidRDefault="004E3A38">
      <w:pPr>
        <w:rPr>
          <w:rFonts w:ascii="Arial" w:hAnsi="Arial"/>
          <w:b/>
          <w:sz w:val="24"/>
        </w:rPr>
      </w:pPr>
      <w:r w:rsidRPr="004E3A38">
        <w:t>Tato maturitní práce se zabývá vývojem webové aplikace, konkrétně e-shopu propojeného s databází.</w:t>
      </w:r>
      <w:r>
        <w:t xml:space="preserve"> </w:t>
      </w:r>
      <w:r w:rsidRPr="004E3A38">
        <w:t>Aplikace umožňuje uživatelům registraci, přihlášení, přidávání produktů do košíku a dokončení objednávky.</w:t>
      </w:r>
      <w:r w:rsidR="008E5880">
        <w:br w:type="page"/>
      </w:r>
    </w:p>
    <w:p w14:paraId="7CBE4E6C" w14:textId="77777777" w:rsidR="00C05C86" w:rsidRDefault="002976B0" w:rsidP="00C05C86">
      <w:pPr>
        <w:pStyle w:val="zkladnnadpisovodstavec"/>
        <w:rPr>
          <w:noProof/>
        </w:rPr>
      </w:pPr>
      <w:r>
        <w:lastRenderedPageBreak/>
        <w:t>Obsah</w:t>
      </w:r>
      <w:r w:rsidR="00C05C86">
        <w:fldChar w:fldCharType="begin"/>
      </w:r>
      <w:r w:rsidR="00C05C86">
        <w:instrText xml:space="preserve"> TOC \o "1-3" \h \z \t "K1;1;K2;2;K3;3" </w:instrText>
      </w:r>
      <w:r w:rsidR="00C05C86">
        <w:fldChar w:fldCharType="separate"/>
      </w:r>
    </w:p>
    <w:p w14:paraId="2BD370FC" w14:textId="210E3309" w:rsidR="00C05C86" w:rsidRDefault="00C05C86">
      <w:pPr>
        <w:pStyle w:val="Obsah1"/>
        <w:tabs>
          <w:tab w:val="left" w:pos="480"/>
          <w:tab w:val="right" w:leader="dot" w:pos="8777"/>
        </w:tabs>
        <w:rPr>
          <w:rFonts w:eastAsiaTheme="minorEastAsia"/>
          <w:noProof/>
          <w:kern w:val="2"/>
          <w:sz w:val="24"/>
          <w:szCs w:val="24"/>
          <w:lang w:eastAsia="cs-CZ"/>
          <w14:ligatures w14:val="standardContextual"/>
        </w:rPr>
      </w:pPr>
      <w:hyperlink w:anchor="_Toc190718337" w:history="1">
        <w:r w:rsidRPr="00FC260A">
          <w:rPr>
            <w:rStyle w:val="Hypertextovodkaz"/>
            <w:noProof/>
          </w:rPr>
          <w:t>1</w:t>
        </w:r>
        <w:r>
          <w:rPr>
            <w:rFonts w:eastAsiaTheme="minorEastAsia"/>
            <w:noProof/>
            <w:kern w:val="2"/>
            <w:sz w:val="24"/>
            <w:szCs w:val="24"/>
            <w:lang w:eastAsia="cs-CZ"/>
            <w14:ligatures w14:val="standardContextual"/>
          </w:rPr>
          <w:tab/>
        </w:r>
        <w:r w:rsidRPr="00FC260A">
          <w:rPr>
            <w:rStyle w:val="Hypertextovodkaz"/>
            <w:noProof/>
          </w:rPr>
          <w:t>Úvod</w:t>
        </w:r>
        <w:r>
          <w:rPr>
            <w:noProof/>
            <w:webHidden/>
          </w:rPr>
          <w:tab/>
        </w:r>
        <w:r>
          <w:rPr>
            <w:noProof/>
            <w:webHidden/>
          </w:rPr>
          <w:fldChar w:fldCharType="begin"/>
        </w:r>
        <w:r>
          <w:rPr>
            <w:noProof/>
            <w:webHidden/>
          </w:rPr>
          <w:instrText xml:space="preserve"> PAGEREF _Toc190718337 \h </w:instrText>
        </w:r>
        <w:r>
          <w:rPr>
            <w:noProof/>
            <w:webHidden/>
          </w:rPr>
        </w:r>
        <w:r>
          <w:rPr>
            <w:noProof/>
            <w:webHidden/>
          </w:rPr>
          <w:fldChar w:fldCharType="separate"/>
        </w:r>
        <w:r>
          <w:rPr>
            <w:noProof/>
            <w:webHidden/>
          </w:rPr>
          <w:t>5</w:t>
        </w:r>
        <w:r>
          <w:rPr>
            <w:noProof/>
            <w:webHidden/>
          </w:rPr>
          <w:fldChar w:fldCharType="end"/>
        </w:r>
      </w:hyperlink>
    </w:p>
    <w:p w14:paraId="69A22ED0" w14:textId="336FA936" w:rsidR="00C05C86" w:rsidRDefault="00C05C86">
      <w:pPr>
        <w:pStyle w:val="Obsah1"/>
        <w:tabs>
          <w:tab w:val="left" w:pos="480"/>
          <w:tab w:val="right" w:leader="dot" w:pos="8777"/>
        </w:tabs>
        <w:rPr>
          <w:rFonts w:eastAsiaTheme="minorEastAsia"/>
          <w:noProof/>
          <w:kern w:val="2"/>
          <w:sz w:val="24"/>
          <w:szCs w:val="24"/>
          <w:lang w:eastAsia="cs-CZ"/>
          <w14:ligatures w14:val="standardContextual"/>
        </w:rPr>
      </w:pPr>
      <w:hyperlink w:anchor="_Toc190718338" w:history="1">
        <w:r w:rsidRPr="00FC260A">
          <w:rPr>
            <w:rStyle w:val="Hypertextovodkaz"/>
            <w:noProof/>
          </w:rPr>
          <w:t>2</w:t>
        </w:r>
        <w:r>
          <w:rPr>
            <w:rFonts w:eastAsiaTheme="minorEastAsia"/>
            <w:noProof/>
            <w:kern w:val="2"/>
            <w:sz w:val="24"/>
            <w:szCs w:val="24"/>
            <w:lang w:eastAsia="cs-CZ"/>
            <w14:ligatures w14:val="standardContextual"/>
          </w:rPr>
          <w:tab/>
        </w:r>
        <w:r w:rsidRPr="00FC260A">
          <w:rPr>
            <w:rStyle w:val="Hypertextovodkaz"/>
            <w:noProof/>
          </w:rPr>
          <w:t>Uživatelský pohled</w:t>
        </w:r>
        <w:r>
          <w:rPr>
            <w:noProof/>
            <w:webHidden/>
          </w:rPr>
          <w:tab/>
        </w:r>
        <w:r>
          <w:rPr>
            <w:noProof/>
            <w:webHidden/>
          </w:rPr>
          <w:fldChar w:fldCharType="begin"/>
        </w:r>
        <w:r>
          <w:rPr>
            <w:noProof/>
            <w:webHidden/>
          </w:rPr>
          <w:instrText xml:space="preserve"> PAGEREF _Toc190718338 \h </w:instrText>
        </w:r>
        <w:r>
          <w:rPr>
            <w:noProof/>
            <w:webHidden/>
          </w:rPr>
        </w:r>
        <w:r>
          <w:rPr>
            <w:noProof/>
            <w:webHidden/>
          </w:rPr>
          <w:fldChar w:fldCharType="separate"/>
        </w:r>
        <w:r>
          <w:rPr>
            <w:noProof/>
            <w:webHidden/>
          </w:rPr>
          <w:t>6</w:t>
        </w:r>
        <w:r>
          <w:rPr>
            <w:noProof/>
            <w:webHidden/>
          </w:rPr>
          <w:fldChar w:fldCharType="end"/>
        </w:r>
      </w:hyperlink>
    </w:p>
    <w:p w14:paraId="0DEAD568" w14:textId="4A9FD479" w:rsidR="00C05C86" w:rsidRDefault="00C05C86">
      <w:pPr>
        <w:pStyle w:val="Obsah2"/>
        <w:tabs>
          <w:tab w:val="left" w:pos="960"/>
          <w:tab w:val="right" w:leader="dot" w:pos="8777"/>
        </w:tabs>
        <w:rPr>
          <w:rFonts w:eastAsiaTheme="minorEastAsia"/>
          <w:noProof/>
          <w:kern w:val="2"/>
          <w:sz w:val="24"/>
          <w:szCs w:val="24"/>
          <w:lang w:eastAsia="cs-CZ"/>
          <w14:ligatures w14:val="standardContextual"/>
        </w:rPr>
      </w:pPr>
      <w:hyperlink w:anchor="_Toc190718339" w:history="1">
        <w:r w:rsidRPr="00FC260A">
          <w:rPr>
            <w:rStyle w:val="Hypertextovodkaz"/>
            <w:noProof/>
          </w:rPr>
          <w:t>2.1</w:t>
        </w:r>
        <w:r>
          <w:rPr>
            <w:rFonts w:eastAsiaTheme="minorEastAsia"/>
            <w:noProof/>
            <w:kern w:val="2"/>
            <w:sz w:val="24"/>
            <w:szCs w:val="24"/>
            <w:lang w:eastAsia="cs-CZ"/>
            <w14:ligatures w14:val="standardContextual"/>
          </w:rPr>
          <w:tab/>
        </w:r>
        <w:r w:rsidRPr="00FC260A">
          <w:rPr>
            <w:rStyle w:val="Hypertextovodkaz"/>
            <w:noProof/>
          </w:rPr>
          <w:t>Registrace</w:t>
        </w:r>
        <w:r>
          <w:rPr>
            <w:noProof/>
            <w:webHidden/>
          </w:rPr>
          <w:tab/>
        </w:r>
        <w:r>
          <w:rPr>
            <w:noProof/>
            <w:webHidden/>
          </w:rPr>
          <w:fldChar w:fldCharType="begin"/>
        </w:r>
        <w:r>
          <w:rPr>
            <w:noProof/>
            <w:webHidden/>
          </w:rPr>
          <w:instrText xml:space="preserve"> PAGEREF _Toc190718339 \h </w:instrText>
        </w:r>
        <w:r>
          <w:rPr>
            <w:noProof/>
            <w:webHidden/>
          </w:rPr>
        </w:r>
        <w:r>
          <w:rPr>
            <w:noProof/>
            <w:webHidden/>
          </w:rPr>
          <w:fldChar w:fldCharType="separate"/>
        </w:r>
        <w:r>
          <w:rPr>
            <w:noProof/>
            <w:webHidden/>
          </w:rPr>
          <w:t>6</w:t>
        </w:r>
        <w:r>
          <w:rPr>
            <w:noProof/>
            <w:webHidden/>
          </w:rPr>
          <w:fldChar w:fldCharType="end"/>
        </w:r>
      </w:hyperlink>
    </w:p>
    <w:p w14:paraId="0509A338" w14:textId="17DD84A7" w:rsidR="00C05C86" w:rsidRDefault="00C05C86">
      <w:pPr>
        <w:pStyle w:val="Obsah2"/>
        <w:tabs>
          <w:tab w:val="left" w:pos="960"/>
          <w:tab w:val="right" w:leader="dot" w:pos="8777"/>
        </w:tabs>
        <w:rPr>
          <w:rFonts w:eastAsiaTheme="minorEastAsia"/>
          <w:noProof/>
          <w:kern w:val="2"/>
          <w:sz w:val="24"/>
          <w:szCs w:val="24"/>
          <w:lang w:eastAsia="cs-CZ"/>
          <w14:ligatures w14:val="standardContextual"/>
        </w:rPr>
      </w:pPr>
      <w:hyperlink w:anchor="_Toc190718340" w:history="1">
        <w:r w:rsidRPr="00FC260A">
          <w:rPr>
            <w:rStyle w:val="Hypertextovodkaz"/>
            <w:noProof/>
          </w:rPr>
          <w:t>2.2</w:t>
        </w:r>
        <w:r>
          <w:rPr>
            <w:rFonts w:eastAsiaTheme="minorEastAsia"/>
            <w:noProof/>
            <w:kern w:val="2"/>
            <w:sz w:val="24"/>
            <w:szCs w:val="24"/>
            <w:lang w:eastAsia="cs-CZ"/>
            <w14:ligatures w14:val="standardContextual"/>
          </w:rPr>
          <w:tab/>
        </w:r>
        <w:r w:rsidRPr="00FC260A">
          <w:rPr>
            <w:rStyle w:val="Hypertextovodkaz"/>
            <w:noProof/>
          </w:rPr>
          <w:t>Přihlášení</w:t>
        </w:r>
        <w:r>
          <w:rPr>
            <w:noProof/>
            <w:webHidden/>
          </w:rPr>
          <w:tab/>
        </w:r>
        <w:r>
          <w:rPr>
            <w:noProof/>
            <w:webHidden/>
          </w:rPr>
          <w:fldChar w:fldCharType="begin"/>
        </w:r>
        <w:r>
          <w:rPr>
            <w:noProof/>
            <w:webHidden/>
          </w:rPr>
          <w:instrText xml:space="preserve"> PAGEREF _Toc190718340 \h </w:instrText>
        </w:r>
        <w:r>
          <w:rPr>
            <w:noProof/>
            <w:webHidden/>
          </w:rPr>
        </w:r>
        <w:r>
          <w:rPr>
            <w:noProof/>
            <w:webHidden/>
          </w:rPr>
          <w:fldChar w:fldCharType="separate"/>
        </w:r>
        <w:r>
          <w:rPr>
            <w:noProof/>
            <w:webHidden/>
          </w:rPr>
          <w:t>6</w:t>
        </w:r>
        <w:r>
          <w:rPr>
            <w:noProof/>
            <w:webHidden/>
          </w:rPr>
          <w:fldChar w:fldCharType="end"/>
        </w:r>
      </w:hyperlink>
    </w:p>
    <w:p w14:paraId="5DC743CE" w14:textId="79F482D7" w:rsidR="00C05C86" w:rsidRDefault="00C05C86">
      <w:pPr>
        <w:pStyle w:val="Obsah2"/>
        <w:tabs>
          <w:tab w:val="left" w:pos="960"/>
          <w:tab w:val="right" w:leader="dot" w:pos="8777"/>
        </w:tabs>
        <w:rPr>
          <w:rFonts w:eastAsiaTheme="minorEastAsia"/>
          <w:noProof/>
          <w:kern w:val="2"/>
          <w:sz w:val="24"/>
          <w:szCs w:val="24"/>
          <w:lang w:eastAsia="cs-CZ"/>
          <w14:ligatures w14:val="standardContextual"/>
        </w:rPr>
      </w:pPr>
      <w:hyperlink w:anchor="_Toc190718341" w:history="1">
        <w:r w:rsidRPr="00FC260A">
          <w:rPr>
            <w:rStyle w:val="Hypertextovodkaz"/>
            <w:noProof/>
          </w:rPr>
          <w:t>2.3</w:t>
        </w:r>
        <w:r>
          <w:rPr>
            <w:rFonts w:eastAsiaTheme="minorEastAsia"/>
            <w:noProof/>
            <w:kern w:val="2"/>
            <w:sz w:val="24"/>
            <w:szCs w:val="24"/>
            <w:lang w:eastAsia="cs-CZ"/>
            <w14:ligatures w14:val="standardContextual"/>
          </w:rPr>
          <w:tab/>
        </w:r>
        <w:r w:rsidRPr="00FC260A">
          <w:rPr>
            <w:rStyle w:val="Hypertextovodkaz"/>
            <w:noProof/>
          </w:rPr>
          <w:t>Nákup</w:t>
        </w:r>
        <w:r>
          <w:rPr>
            <w:noProof/>
            <w:webHidden/>
          </w:rPr>
          <w:tab/>
        </w:r>
        <w:r>
          <w:rPr>
            <w:noProof/>
            <w:webHidden/>
          </w:rPr>
          <w:fldChar w:fldCharType="begin"/>
        </w:r>
        <w:r>
          <w:rPr>
            <w:noProof/>
            <w:webHidden/>
          </w:rPr>
          <w:instrText xml:space="preserve"> PAGEREF _Toc190718341 \h </w:instrText>
        </w:r>
        <w:r>
          <w:rPr>
            <w:noProof/>
            <w:webHidden/>
          </w:rPr>
        </w:r>
        <w:r>
          <w:rPr>
            <w:noProof/>
            <w:webHidden/>
          </w:rPr>
          <w:fldChar w:fldCharType="separate"/>
        </w:r>
        <w:r>
          <w:rPr>
            <w:noProof/>
            <w:webHidden/>
          </w:rPr>
          <w:t>6</w:t>
        </w:r>
        <w:r>
          <w:rPr>
            <w:noProof/>
            <w:webHidden/>
          </w:rPr>
          <w:fldChar w:fldCharType="end"/>
        </w:r>
      </w:hyperlink>
    </w:p>
    <w:p w14:paraId="408112F9" w14:textId="2E7CBC54" w:rsidR="00C05C86" w:rsidRDefault="00C05C86">
      <w:pPr>
        <w:pStyle w:val="Obsah2"/>
        <w:tabs>
          <w:tab w:val="left" w:pos="960"/>
          <w:tab w:val="right" w:leader="dot" w:pos="8777"/>
        </w:tabs>
        <w:rPr>
          <w:rFonts w:eastAsiaTheme="minorEastAsia"/>
          <w:noProof/>
          <w:kern w:val="2"/>
          <w:sz w:val="24"/>
          <w:szCs w:val="24"/>
          <w:lang w:eastAsia="cs-CZ"/>
          <w14:ligatures w14:val="standardContextual"/>
        </w:rPr>
      </w:pPr>
      <w:hyperlink w:anchor="_Toc190718342" w:history="1">
        <w:r w:rsidRPr="00FC260A">
          <w:rPr>
            <w:rStyle w:val="Hypertextovodkaz"/>
            <w:noProof/>
          </w:rPr>
          <w:t>2.4</w:t>
        </w:r>
        <w:r>
          <w:rPr>
            <w:rFonts w:eastAsiaTheme="minorEastAsia"/>
            <w:noProof/>
            <w:kern w:val="2"/>
            <w:sz w:val="24"/>
            <w:szCs w:val="24"/>
            <w:lang w:eastAsia="cs-CZ"/>
            <w14:ligatures w14:val="standardContextual"/>
          </w:rPr>
          <w:tab/>
        </w:r>
        <w:r w:rsidRPr="00FC260A">
          <w:rPr>
            <w:rStyle w:val="Hypertextovodkaz"/>
            <w:noProof/>
          </w:rPr>
          <w:t>Košík</w:t>
        </w:r>
        <w:r>
          <w:rPr>
            <w:noProof/>
            <w:webHidden/>
          </w:rPr>
          <w:tab/>
        </w:r>
        <w:r>
          <w:rPr>
            <w:noProof/>
            <w:webHidden/>
          </w:rPr>
          <w:fldChar w:fldCharType="begin"/>
        </w:r>
        <w:r>
          <w:rPr>
            <w:noProof/>
            <w:webHidden/>
          </w:rPr>
          <w:instrText xml:space="preserve"> PAGEREF _Toc190718342 \h </w:instrText>
        </w:r>
        <w:r>
          <w:rPr>
            <w:noProof/>
            <w:webHidden/>
          </w:rPr>
        </w:r>
        <w:r>
          <w:rPr>
            <w:noProof/>
            <w:webHidden/>
          </w:rPr>
          <w:fldChar w:fldCharType="separate"/>
        </w:r>
        <w:r>
          <w:rPr>
            <w:noProof/>
            <w:webHidden/>
          </w:rPr>
          <w:t>6</w:t>
        </w:r>
        <w:r>
          <w:rPr>
            <w:noProof/>
            <w:webHidden/>
          </w:rPr>
          <w:fldChar w:fldCharType="end"/>
        </w:r>
      </w:hyperlink>
    </w:p>
    <w:p w14:paraId="32C1ABD5" w14:textId="64DA54E2" w:rsidR="00C05C86" w:rsidRDefault="00C05C86">
      <w:pPr>
        <w:pStyle w:val="Obsah2"/>
        <w:tabs>
          <w:tab w:val="left" w:pos="960"/>
          <w:tab w:val="right" w:leader="dot" w:pos="8777"/>
        </w:tabs>
        <w:rPr>
          <w:rFonts w:eastAsiaTheme="minorEastAsia"/>
          <w:noProof/>
          <w:kern w:val="2"/>
          <w:sz w:val="24"/>
          <w:szCs w:val="24"/>
          <w:lang w:eastAsia="cs-CZ"/>
          <w14:ligatures w14:val="standardContextual"/>
        </w:rPr>
      </w:pPr>
      <w:hyperlink w:anchor="_Toc190718343" w:history="1">
        <w:r w:rsidRPr="00FC260A">
          <w:rPr>
            <w:rStyle w:val="Hypertextovodkaz"/>
            <w:noProof/>
          </w:rPr>
          <w:t>2.5</w:t>
        </w:r>
        <w:r>
          <w:rPr>
            <w:rFonts w:eastAsiaTheme="minorEastAsia"/>
            <w:noProof/>
            <w:kern w:val="2"/>
            <w:sz w:val="24"/>
            <w:szCs w:val="24"/>
            <w:lang w:eastAsia="cs-CZ"/>
            <w14:ligatures w14:val="standardContextual"/>
          </w:rPr>
          <w:tab/>
        </w:r>
        <w:r w:rsidRPr="00FC260A">
          <w:rPr>
            <w:rStyle w:val="Hypertextovodkaz"/>
            <w:noProof/>
          </w:rPr>
          <w:t>Dokončení objednávky</w:t>
        </w:r>
        <w:r>
          <w:rPr>
            <w:noProof/>
            <w:webHidden/>
          </w:rPr>
          <w:tab/>
        </w:r>
        <w:r>
          <w:rPr>
            <w:noProof/>
            <w:webHidden/>
          </w:rPr>
          <w:fldChar w:fldCharType="begin"/>
        </w:r>
        <w:r>
          <w:rPr>
            <w:noProof/>
            <w:webHidden/>
          </w:rPr>
          <w:instrText xml:space="preserve"> PAGEREF _Toc190718343 \h </w:instrText>
        </w:r>
        <w:r>
          <w:rPr>
            <w:noProof/>
            <w:webHidden/>
          </w:rPr>
        </w:r>
        <w:r>
          <w:rPr>
            <w:noProof/>
            <w:webHidden/>
          </w:rPr>
          <w:fldChar w:fldCharType="separate"/>
        </w:r>
        <w:r>
          <w:rPr>
            <w:noProof/>
            <w:webHidden/>
          </w:rPr>
          <w:t>6</w:t>
        </w:r>
        <w:r>
          <w:rPr>
            <w:noProof/>
            <w:webHidden/>
          </w:rPr>
          <w:fldChar w:fldCharType="end"/>
        </w:r>
      </w:hyperlink>
    </w:p>
    <w:p w14:paraId="4AE9C7E5" w14:textId="571CBD49" w:rsidR="00C05C86" w:rsidRDefault="00C05C86">
      <w:pPr>
        <w:pStyle w:val="Obsah1"/>
        <w:tabs>
          <w:tab w:val="left" w:pos="480"/>
          <w:tab w:val="right" w:leader="dot" w:pos="8777"/>
        </w:tabs>
        <w:rPr>
          <w:rFonts w:eastAsiaTheme="minorEastAsia"/>
          <w:noProof/>
          <w:kern w:val="2"/>
          <w:sz w:val="24"/>
          <w:szCs w:val="24"/>
          <w:lang w:eastAsia="cs-CZ"/>
          <w14:ligatures w14:val="standardContextual"/>
        </w:rPr>
      </w:pPr>
      <w:hyperlink w:anchor="_Toc190718344" w:history="1">
        <w:r w:rsidRPr="00FC260A">
          <w:rPr>
            <w:rStyle w:val="Hypertextovodkaz"/>
            <w:noProof/>
          </w:rPr>
          <w:t>3</w:t>
        </w:r>
        <w:r>
          <w:rPr>
            <w:rFonts w:eastAsiaTheme="minorEastAsia"/>
            <w:noProof/>
            <w:kern w:val="2"/>
            <w:sz w:val="24"/>
            <w:szCs w:val="24"/>
            <w:lang w:eastAsia="cs-CZ"/>
            <w14:ligatures w14:val="standardContextual"/>
          </w:rPr>
          <w:tab/>
        </w:r>
        <w:r w:rsidRPr="00FC260A">
          <w:rPr>
            <w:rStyle w:val="Hypertextovodkaz"/>
            <w:noProof/>
          </w:rPr>
          <w:t>Popis instalace</w:t>
        </w:r>
        <w:r>
          <w:rPr>
            <w:noProof/>
            <w:webHidden/>
          </w:rPr>
          <w:tab/>
        </w:r>
        <w:r>
          <w:rPr>
            <w:noProof/>
            <w:webHidden/>
          </w:rPr>
          <w:fldChar w:fldCharType="begin"/>
        </w:r>
        <w:r>
          <w:rPr>
            <w:noProof/>
            <w:webHidden/>
          </w:rPr>
          <w:instrText xml:space="preserve"> PAGEREF _Toc190718344 \h </w:instrText>
        </w:r>
        <w:r>
          <w:rPr>
            <w:noProof/>
            <w:webHidden/>
          </w:rPr>
        </w:r>
        <w:r>
          <w:rPr>
            <w:noProof/>
            <w:webHidden/>
          </w:rPr>
          <w:fldChar w:fldCharType="separate"/>
        </w:r>
        <w:r>
          <w:rPr>
            <w:noProof/>
            <w:webHidden/>
          </w:rPr>
          <w:t>7</w:t>
        </w:r>
        <w:r>
          <w:rPr>
            <w:noProof/>
            <w:webHidden/>
          </w:rPr>
          <w:fldChar w:fldCharType="end"/>
        </w:r>
      </w:hyperlink>
    </w:p>
    <w:p w14:paraId="05A67AE8" w14:textId="4EEB58E4" w:rsidR="00C05C86" w:rsidRDefault="00C05C86">
      <w:pPr>
        <w:pStyle w:val="Obsah1"/>
        <w:tabs>
          <w:tab w:val="left" w:pos="480"/>
          <w:tab w:val="right" w:leader="dot" w:pos="8777"/>
        </w:tabs>
        <w:rPr>
          <w:rFonts w:eastAsiaTheme="minorEastAsia"/>
          <w:noProof/>
          <w:kern w:val="2"/>
          <w:sz w:val="24"/>
          <w:szCs w:val="24"/>
          <w:lang w:eastAsia="cs-CZ"/>
          <w14:ligatures w14:val="standardContextual"/>
        </w:rPr>
      </w:pPr>
      <w:hyperlink w:anchor="_Toc190718345" w:history="1">
        <w:r w:rsidRPr="00FC260A">
          <w:rPr>
            <w:rStyle w:val="Hypertextovodkaz"/>
            <w:noProof/>
          </w:rPr>
          <w:t>4</w:t>
        </w:r>
        <w:r>
          <w:rPr>
            <w:rFonts w:eastAsiaTheme="minorEastAsia"/>
            <w:noProof/>
            <w:kern w:val="2"/>
            <w:sz w:val="24"/>
            <w:szCs w:val="24"/>
            <w:lang w:eastAsia="cs-CZ"/>
            <w14:ligatures w14:val="standardContextual"/>
          </w:rPr>
          <w:tab/>
        </w:r>
        <w:r w:rsidRPr="00FC260A">
          <w:rPr>
            <w:rStyle w:val="Hypertextovodkaz"/>
            <w:noProof/>
          </w:rPr>
          <w:t>Technické řešení</w:t>
        </w:r>
        <w:r>
          <w:rPr>
            <w:noProof/>
            <w:webHidden/>
          </w:rPr>
          <w:tab/>
        </w:r>
        <w:r>
          <w:rPr>
            <w:noProof/>
            <w:webHidden/>
          </w:rPr>
          <w:fldChar w:fldCharType="begin"/>
        </w:r>
        <w:r>
          <w:rPr>
            <w:noProof/>
            <w:webHidden/>
          </w:rPr>
          <w:instrText xml:space="preserve"> PAGEREF _Toc190718345 \h </w:instrText>
        </w:r>
        <w:r>
          <w:rPr>
            <w:noProof/>
            <w:webHidden/>
          </w:rPr>
        </w:r>
        <w:r>
          <w:rPr>
            <w:noProof/>
            <w:webHidden/>
          </w:rPr>
          <w:fldChar w:fldCharType="separate"/>
        </w:r>
        <w:r>
          <w:rPr>
            <w:noProof/>
            <w:webHidden/>
          </w:rPr>
          <w:t>8</w:t>
        </w:r>
        <w:r>
          <w:rPr>
            <w:noProof/>
            <w:webHidden/>
          </w:rPr>
          <w:fldChar w:fldCharType="end"/>
        </w:r>
      </w:hyperlink>
    </w:p>
    <w:p w14:paraId="5EC5BA2C" w14:textId="08419101" w:rsidR="00C05C86" w:rsidRDefault="00C05C86">
      <w:pPr>
        <w:pStyle w:val="Obsah1"/>
        <w:tabs>
          <w:tab w:val="left" w:pos="480"/>
          <w:tab w:val="right" w:leader="dot" w:pos="8777"/>
        </w:tabs>
        <w:rPr>
          <w:rFonts w:eastAsiaTheme="minorEastAsia"/>
          <w:noProof/>
          <w:kern w:val="2"/>
          <w:sz w:val="24"/>
          <w:szCs w:val="24"/>
          <w:lang w:eastAsia="cs-CZ"/>
          <w14:ligatures w14:val="standardContextual"/>
        </w:rPr>
      </w:pPr>
      <w:hyperlink w:anchor="_Toc190718346" w:history="1">
        <w:r w:rsidRPr="00FC260A">
          <w:rPr>
            <w:rStyle w:val="Hypertextovodkaz"/>
            <w:noProof/>
          </w:rPr>
          <w:t>5</w:t>
        </w:r>
        <w:r>
          <w:rPr>
            <w:rFonts w:eastAsiaTheme="minorEastAsia"/>
            <w:noProof/>
            <w:kern w:val="2"/>
            <w:sz w:val="24"/>
            <w:szCs w:val="24"/>
            <w:lang w:eastAsia="cs-CZ"/>
            <w14:ligatures w14:val="standardContextual"/>
          </w:rPr>
          <w:tab/>
        </w:r>
        <w:r w:rsidRPr="00FC260A">
          <w:rPr>
            <w:rStyle w:val="Hypertextovodkaz"/>
            <w:noProof/>
          </w:rPr>
          <w:t>Závěr</w:t>
        </w:r>
        <w:r>
          <w:rPr>
            <w:noProof/>
            <w:webHidden/>
          </w:rPr>
          <w:tab/>
        </w:r>
        <w:r>
          <w:rPr>
            <w:noProof/>
            <w:webHidden/>
          </w:rPr>
          <w:fldChar w:fldCharType="begin"/>
        </w:r>
        <w:r>
          <w:rPr>
            <w:noProof/>
            <w:webHidden/>
          </w:rPr>
          <w:instrText xml:space="preserve"> PAGEREF _Toc190718346 \h </w:instrText>
        </w:r>
        <w:r>
          <w:rPr>
            <w:noProof/>
            <w:webHidden/>
          </w:rPr>
        </w:r>
        <w:r>
          <w:rPr>
            <w:noProof/>
            <w:webHidden/>
          </w:rPr>
          <w:fldChar w:fldCharType="separate"/>
        </w:r>
        <w:r>
          <w:rPr>
            <w:noProof/>
            <w:webHidden/>
          </w:rPr>
          <w:t>9</w:t>
        </w:r>
        <w:r>
          <w:rPr>
            <w:noProof/>
            <w:webHidden/>
          </w:rPr>
          <w:fldChar w:fldCharType="end"/>
        </w:r>
      </w:hyperlink>
    </w:p>
    <w:p w14:paraId="449571A9" w14:textId="4371B876" w:rsidR="002976B0" w:rsidRDefault="00C05C86" w:rsidP="00C05C86">
      <w:pPr>
        <w:pStyle w:val="zkladnnadpisovodstavec"/>
        <w:sectPr w:rsidR="002976B0" w:rsidSect="00E3634D">
          <w:pgSz w:w="11906" w:h="16838"/>
          <w:pgMar w:top="1418" w:right="1134" w:bottom="1418" w:left="1985" w:header="709" w:footer="709" w:gutter="0"/>
          <w:cols w:space="708"/>
          <w:docGrid w:linePitch="360"/>
        </w:sectPr>
      </w:pPr>
      <w:r>
        <w:fldChar w:fldCharType="end"/>
      </w:r>
    </w:p>
    <w:p w14:paraId="63808417" w14:textId="1C16D772" w:rsidR="006B3DD6" w:rsidRDefault="002976B0" w:rsidP="008E7D52">
      <w:pPr>
        <w:pStyle w:val="K1"/>
        <w:numPr>
          <w:ilvl w:val="0"/>
          <w:numId w:val="9"/>
        </w:numPr>
      </w:pPr>
      <w:bookmarkStart w:id="0" w:name="_Toc190718337"/>
      <w:r>
        <w:lastRenderedPageBreak/>
        <w:t>Úvod</w:t>
      </w:r>
      <w:bookmarkEnd w:id="0"/>
      <w:r w:rsidR="00C05C86">
        <w:t xml:space="preserve"> </w:t>
      </w:r>
    </w:p>
    <w:p w14:paraId="2F280E91" w14:textId="5066AD5A" w:rsidR="002468BA" w:rsidRDefault="002468BA" w:rsidP="00635BB5">
      <w:pPr>
        <w:pStyle w:val="zkladntextovodstavec"/>
      </w:pPr>
      <w:r>
        <w:t xml:space="preserve">V dnešní době vytvoření vlastní webové aplikace, v mém případě e-shopu, není velmi náročné. Díky nástrojům jako je </w:t>
      </w:r>
      <w:r w:rsidR="0063143D">
        <w:t xml:space="preserve">například </w:t>
      </w:r>
      <w:r>
        <w:t>umělá inteligence si prakticky každý může vytvořit svůj vlastní e-shop. Dříve to ale tak běžné nebylo a každý kdo chtěl takovou webovou aplikaci mít se musel obrátit na zkušeného člověka.</w:t>
      </w:r>
      <w:r w:rsidR="0063143D">
        <w:t xml:space="preserve"> To je případ i této maturitní práce</w:t>
      </w:r>
      <w:r w:rsidR="00635BB5">
        <w:t>,</w:t>
      </w:r>
      <w:r w:rsidR="0063143D">
        <w:t xml:space="preserve"> kde se zabývám programováním vlastního</w:t>
      </w:r>
      <w:r w:rsidR="00635BB5">
        <w:t xml:space="preserve"> e-shopu </w:t>
      </w:r>
      <w:r w:rsidR="0063143D">
        <w:t>od základu.</w:t>
      </w:r>
    </w:p>
    <w:p w14:paraId="0DFB2F57" w14:textId="08FCB4B2" w:rsidR="0063143D" w:rsidRPr="002468BA" w:rsidRDefault="0063143D" w:rsidP="00635BB5">
      <w:pPr>
        <w:pStyle w:val="zkladntextovodstavec"/>
      </w:pPr>
      <w:r>
        <w:t>Projektová dokumentace je rozdělena do několika kapitol, které se zaměřují na to, jak program nainstalovat a uživatelsky využít, aby ho dokázal využít i úplný laik.</w:t>
      </w:r>
      <w:r w:rsidR="003B1AB0">
        <w:br w:type="page"/>
      </w:r>
    </w:p>
    <w:p w14:paraId="4BF8CD1E" w14:textId="39D9C267" w:rsidR="004E3A38" w:rsidRDefault="004E3A38" w:rsidP="008E7D52">
      <w:pPr>
        <w:pStyle w:val="K1"/>
        <w:numPr>
          <w:ilvl w:val="0"/>
          <w:numId w:val="9"/>
        </w:numPr>
      </w:pPr>
      <w:r>
        <w:lastRenderedPageBreak/>
        <w:t>Popis instalace</w:t>
      </w:r>
    </w:p>
    <w:p w14:paraId="76E501E9" w14:textId="47E2A98E" w:rsidR="003B1AB0" w:rsidRDefault="003B1AB0" w:rsidP="003B1AB0">
      <w:pPr>
        <w:pStyle w:val="K2"/>
        <w:numPr>
          <w:ilvl w:val="1"/>
          <w:numId w:val="9"/>
        </w:numPr>
      </w:pPr>
      <w:r>
        <w:t>Aplikace</w:t>
      </w:r>
    </w:p>
    <w:p w14:paraId="4D3B88AA" w14:textId="6BC5EEB8" w:rsidR="00A55A88" w:rsidRDefault="00252BDC" w:rsidP="008F069D">
      <w:pPr>
        <w:pStyle w:val="zkladntextovodstavec"/>
      </w:pPr>
      <w:r>
        <w:t xml:space="preserve">Abychom mohli program spustit je zapotřebí nainstalovat nejprve potřebné aplikace. Pro spuštění je potřeba mít v počítači aplikaci </w:t>
      </w:r>
      <w:hyperlink r:id="rId9" w:history="1">
        <w:r w:rsidRPr="00A55A88">
          <w:rPr>
            <w:rStyle w:val="Hypertextovodkaz"/>
          </w:rPr>
          <w:t>WampServer</w:t>
        </w:r>
      </w:hyperlink>
      <w:r>
        <w:t>, kter</w:t>
      </w:r>
      <w:r w:rsidR="002A45F0">
        <w:t>á</w:t>
      </w:r>
      <w:r>
        <w:t xml:space="preserve"> u</w:t>
      </w:r>
      <w:r w:rsidRPr="00252BDC">
        <w:t>možňuje spustit webový server přímo na lokálním počítači</w:t>
      </w:r>
      <w:r>
        <w:t xml:space="preserve"> a</w:t>
      </w:r>
      <w:r w:rsidR="00A55A88">
        <w:t xml:space="preserve"> aplikaci</w:t>
      </w:r>
      <w:r>
        <w:t xml:space="preserve"> </w:t>
      </w:r>
      <w:hyperlink r:id="rId10" w:history="1">
        <w:proofErr w:type="spellStart"/>
        <w:r w:rsidR="00A55A88" w:rsidRPr="00A55A88">
          <w:rPr>
            <w:rStyle w:val="Hypertextovodkaz"/>
          </w:rPr>
          <w:t>MySQL</w:t>
        </w:r>
        <w:proofErr w:type="spellEnd"/>
        <w:r w:rsidR="00A55A88" w:rsidRPr="00A55A88">
          <w:rPr>
            <w:rStyle w:val="Hypertextovodkaz"/>
          </w:rPr>
          <w:t xml:space="preserve"> </w:t>
        </w:r>
        <w:proofErr w:type="spellStart"/>
        <w:r w:rsidR="00A55A88" w:rsidRPr="00A55A88">
          <w:rPr>
            <w:rStyle w:val="Hypertextovodkaz"/>
          </w:rPr>
          <w:t>Workbench</w:t>
        </w:r>
        <w:proofErr w:type="spellEnd"/>
      </w:hyperlink>
      <w:r w:rsidR="00A55A88">
        <w:t>, kter</w:t>
      </w:r>
      <w:r w:rsidR="002A45F0">
        <w:t>á</w:t>
      </w:r>
      <w:r w:rsidR="00A55A88">
        <w:t xml:space="preserve"> umožňuje práci s databází.</w:t>
      </w:r>
      <w:r w:rsidR="001C37DA">
        <w:t xml:space="preserve"> Během instalace </w:t>
      </w:r>
      <w:r w:rsidR="001415F5">
        <w:t>se vyžaduje</w:t>
      </w:r>
      <w:r w:rsidR="001C37DA">
        <w:t xml:space="preserve"> zad</w:t>
      </w:r>
      <w:r w:rsidR="001415F5">
        <w:t xml:space="preserve">ání hesla. To bude </w:t>
      </w:r>
      <w:r w:rsidR="002A45F0">
        <w:t>mít důležitou roli</w:t>
      </w:r>
      <w:r w:rsidR="001415F5">
        <w:t xml:space="preserve"> později.</w:t>
      </w:r>
    </w:p>
    <w:p w14:paraId="6FD8BD61" w14:textId="564C6737" w:rsidR="008F069D" w:rsidRPr="00252BDC" w:rsidRDefault="008F069D" w:rsidP="008F069D">
      <w:pPr>
        <w:pStyle w:val="zkladntextovodstavec"/>
      </w:pPr>
      <w:r>
        <w:rPr>
          <w:noProof/>
        </w:rPr>
        <mc:AlternateContent>
          <mc:Choice Requires="wpg">
            <w:drawing>
              <wp:anchor distT="0" distB="0" distL="114300" distR="114300" simplePos="0" relativeHeight="251653120" behindDoc="0" locked="0" layoutInCell="1" allowOverlap="1" wp14:anchorId="38E9C376" wp14:editId="60565E85">
                <wp:simplePos x="0" y="0"/>
                <wp:positionH relativeFrom="margin">
                  <wp:align>center</wp:align>
                </wp:positionH>
                <wp:positionV relativeFrom="paragraph">
                  <wp:posOffset>826770</wp:posOffset>
                </wp:positionV>
                <wp:extent cx="3457575" cy="3895725"/>
                <wp:effectExtent l="0" t="0" r="9525" b="9525"/>
                <wp:wrapTopAndBottom/>
                <wp:docPr id="404309710" name="Skupina 2"/>
                <wp:cNvGraphicFramePr/>
                <a:graphic xmlns:a="http://schemas.openxmlformats.org/drawingml/2006/main">
                  <a:graphicData uri="http://schemas.microsoft.com/office/word/2010/wordprocessingGroup">
                    <wpg:wgp>
                      <wpg:cNvGrpSpPr/>
                      <wpg:grpSpPr>
                        <a:xfrm>
                          <a:off x="0" y="0"/>
                          <a:ext cx="3457575" cy="3895725"/>
                          <a:chOff x="0" y="0"/>
                          <a:chExt cx="3457575" cy="3895725"/>
                        </a:xfrm>
                      </wpg:grpSpPr>
                      <pic:pic xmlns:pic="http://schemas.openxmlformats.org/drawingml/2006/picture">
                        <pic:nvPicPr>
                          <pic:cNvPr id="1280282668" name="Obrázek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3571875"/>
                          </a:xfrm>
                          <a:prstGeom prst="rect">
                            <a:avLst/>
                          </a:prstGeom>
                          <a:noFill/>
                          <a:ln>
                            <a:noFill/>
                          </a:ln>
                        </pic:spPr>
                      </pic:pic>
                      <wps:wsp>
                        <wps:cNvPr id="817907290" name="Textové pole 1"/>
                        <wps:cNvSpPr txBox="1"/>
                        <wps:spPr>
                          <a:xfrm>
                            <a:off x="0" y="3629025"/>
                            <a:ext cx="3457575" cy="266700"/>
                          </a:xfrm>
                          <a:prstGeom prst="rect">
                            <a:avLst/>
                          </a:prstGeom>
                          <a:solidFill>
                            <a:prstClr val="white"/>
                          </a:solidFill>
                          <a:ln>
                            <a:noFill/>
                          </a:ln>
                        </wps:spPr>
                        <wps:txbx>
                          <w:txbxContent>
                            <w:p w14:paraId="7C064523" w14:textId="552B9964" w:rsidR="008F069D" w:rsidRPr="00012A96" w:rsidRDefault="008F069D" w:rsidP="008F069D">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1</w:t>
                              </w:r>
                              <w:r>
                                <w:fldChar w:fldCharType="end"/>
                              </w:r>
                              <w:r w:rsidR="002A45F0">
                                <w:t xml:space="preserve"> </w:t>
                              </w:r>
                              <w:r w:rsidR="0083145D">
                                <w:t>U</w:t>
                              </w:r>
                              <w:r>
                                <w:t>kázka možné chyby při instalaci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9C376" id="Skupina 2" o:spid="_x0000_s1026" style="position:absolute;left:0;text-align:left;margin-left:0;margin-top:65.1pt;width:272.25pt;height:306.75pt;z-index:251653120;mso-position-horizontal:center;mso-position-horizontal-relative:margin" coordsize="34575,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1" o:spid="_x0000_s1027" type="#_x0000_t75" style="position:absolute;width:34575;height:35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">
                  <v:imagedata r:id="rId12" o:title=""/>
                </v:shape>
                <v:shapetype id="_x0000_t202" coordsize="21600,21600" o:spt="202" path="m,l,21600r21600,l21600,xe">
                  <v:stroke joinstyle="miter"/>
                  <v:path gradientshapeok="t" o:connecttype="rect"/>
                </v:shapetype>
                <v:shape id="Textové pole 1" o:spid="_x0000_s1028" type="#_x0000_t202" style="position:absolute;top:36290;width:345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" stroked="f">
                  <v:textbox style="mso-fit-shape-to-text:t" inset="0,0,0,0">
                    <w:txbxContent>
                      <w:p w14:paraId="7C064523" w14:textId="552B9964" w:rsidR="008F069D" w:rsidRPr="00012A96" w:rsidRDefault="008F069D" w:rsidP="008F069D">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1</w:t>
                        </w:r>
                        <w:r>
                          <w:fldChar w:fldCharType="end"/>
                        </w:r>
                        <w:r w:rsidR="002A45F0">
                          <w:t xml:space="preserve"> </w:t>
                        </w:r>
                        <w:r w:rsidR="0083145D">
                          <w:t>U</w:t>
                        </w:r>
                        <w:r>
                          <w:t>kázka možné chyby při instalaci</w:t>
                        </w:r>
                      </w:p>
                    </w:txbxContent>
                  </v:textbox>
                </v:shape>
                <w10:wrap type="topAndBottom" anchorx="margin"/>
              </v:group>
            </w:pict>
          </mc:Fallback>
        </mc:AlternateContent>
      </w:r>
      <w:r w:rsidR="002B4695">
        <w:t xml:space="preserve">Je možné, že při instalovaní </w:t>
      </w:r>
      <w:proofErr w:type="spellStart"/>
      <w:r w:rsidR="002B4695">
        <w:t>WampServer</w:t>
      </w:r>
      <w:proofErr w:type="spellEnd"/>
      <w:r w:rsidR="002B4695">
        <w:t xml:space="preserve"> vznikne chyba.</w:t>
      </w:r>
      <w:r w:rsidR="002A45F0">
        <w:t xml:space="preserve"> </w:t>
      </w:r>
      <w:r w:rsidR="002B4695">
        <w:t>V</w:t>
      </w:r>
      <w:r w:rsidR="002A45F0">
        <w:t xml:space="preserve"> </w:t>
      </w:r>
      <w:r w:rsidR="002B4695">
        <w:t xml:space="preserve">takovém případě bude potřeba doinstalovat potřebné </w:t>
      </w:r>
      <w:hyperlink r:id="rId13" w:history="1">
        <w:r w:rsidR="002B4695" w:rsidRPr="002B4695">
          <w:rPr>
            <w:rStyle w:val="Hypertextovodkaz"/>
          </w:rPr>
          <w:t>Microsoft VC++ p</w:t>
        </w:r>
        <w:r w:rsidR="002B4695" w:rsidRPr="002B4695">
          <w:rPr>
            <w:rStyle w:val="Hypertextovodkaz"/>
          </w:rPr>
          <w:t>a</w:t>
        </w:r>
        <w:r w:rsidR="002B4695" w:rsidRPr="002B4695">
          <w:rPr>
            <w:rStyle w:val="Hypertextovodkaz"/>
          </w:rPr>
          <w:t>ckages</w:t>
        </w:r>
      </w:hyperlink>
      <w:r w:rsidR="002B4695">
        <w:t>.</w:t>
      </w:r>
    </w:p>
    <w:p w14:paraId="3410E953" w14:textId="38797AE1" w:rsidR="00E04025" w:rsidRPr="00E04025" w:rsidRDefault="003B1AB0" w:rsidP="00E04025">
      <w:pPr>
        <w:pStyle w:val="K2"/>
        <w:numPr>
          <w:ilvl w:val="1"/>
          <w:numId w:val="9"/>
        </w:numPr>
      </w:pPr>
      <w:r>
        <w:t>Instalace</w:t>
      </w:r>
    </w:p>
    <w:p w14:paraId="727C259F" w14:textId="0B011B4C" w:rsidR="00E04025" w:rsidRDefault="00E04025" w:rsidP="008F069D">
      <w:pPr>
        <w:pStyle w:val="zkladntextovodstavec"/>
      </w:pPr>
      <w:r>
        <w:t xml:space="preserve">Samotný projekt je </w:t>
      </w:r>
      <w:r w:rsidR="00BE46B2">
        <w:t>potřeba stáhnout z </w:t>
      </w:r>
      <w:hyperlink r:id="rId14" w:history="1">
        <w:r w:rsidR="008B44D7" w:rsidRPr="008B44D7">
          <w:rPr>
            <w:rStyle w:val="Hypertextovodkaz"/>
          </w:rPr>
          <w:t>GitHub</w:t>
        </w:r>
        <w:r w:rsidR="00BE46B2" w:rsidRPr="008B44D7">
          <w:rPr>
            <w:rStyle w:val="Hypertextovodkaz"/>
          </w:rPr>
          <w:t xml:space="preserve"> repository</w:t>
        </w:r>
      </w:hyperlink>
      <w:r w:rsidR="00BE46B2">
        <w:t xml:space="preserve"> ve formě ZIP a následně ho extrahovat ve složce „</w:t>
      </w:r>
      <w:r w:rsidR="00BE46B2">
        <w:rPr>
          <w:lang w:val="en-GB"/>
        </w:rPr>
        <w:t>www</w:t>
      </w:r>
      <w:r w:rsidR="00BE46B2">
        <w:t>“, která se díky instalac</w:t>
      </w:r>
      <w:r w:rsidR="008B44D7">
        <w:t>i WampServer</w:t>
      </w:r>
      <w:r w:rsidR="00BE46B2">
        <w:t xml:space="preserve"> v předchozí části nachází v lokálním disku </w:t>
      </w:r>
      <w:r w:rsidR="00BE46B2" w:rsidRPr="00635BB5">
        <w:rPr>
          <w:b/>
          <w:bCs/>
        </w:rPr>
        <w:t>C:\wamp64\www</w:t>
      </w:r>
      <w:r w:rsidR="00BE46B2">
        <w:t>.</w:t>
      </w:r>
    </w:p>
    <w:p w14:paraId="03503155" w14:textId="61016E11" w:rsidR="008B44D7" w:rsidRDefault="008B44D7" w:rsidP="008F069D">
      <w:pPr>
        <w:pStyle w:val="zkladntextovodstavec"/>
      </w:pPr>
      <w:r>
        <w:t xml:space="preserve">Pro vytvoření databáze v lokálním počítači je nutné otevřít </w:t>
      </w:r>
      <w:r w:rsidR="001C37DA">
        <w:t>soubor „</w:t>
      </w:r>
      <w:proofErr w:type="spellStart"/>
      <w:r w:rsidR="001C37DA">
        <w:t>create_eshop.sql</w:t>
      </w:r>
      <w:proofErr w:type="spellEnd"/>
      <w:r w:rsidR="001C37DA">
        <w:t xml:space="preserve">“ v aplikaci </w:t>
      </w:r>
      <w:proofErr w:type="spellStart"/>
      <w:r w:rsidR="001C37DA">
        <w:t>MySQL</w:t>
      </w:r>
      <w:proofErr w:type="spellEnd"/>
      <w:r w:rsidR="001C37DA">
        <w:t xml:space="preserve"> </w:t>
      </w:r>
      <w:proofErr w:type="spellStart"/>
      <w:r w:rsidR="001C37DA">
        <w:t>Workbench</w:t>
      </w:r>
      <w:proofErr w:type="spellEnd"/>
      <w:r w:rsidR="001C37DA">
        <w:t xml:space="preserve"> a vykonat </w:t>
      </w:r>
      <w:r w:rsidR="001415F5">
        <w:t>připravené</w:t>
      </w:r>
      <w:r w:rsidR="001C37DA">
        <w:t xml:space="preserve"> příkazy kliknutím na ikonu blesku.</w:t>
      </w:r>
      <w:r w:rsidR="002A45F0">
        <w:t xml:space="preserve"> Provedením toho</w:t>
      </w:r>
      <w:r w:rsidR="00742188">
        <w:t>to</w:t>
      </w:r>
      <w:r w:rsidR="002A45F0">
        <w:t xml:space="preserve"> úkonu se vytvoří schéma projektu, tabulky</w:t>
      </w:r>
      <w:r w:rsidR="00742188">
        <w:t>, admin a produkty.</w:t>
      </w:r>
    </w:p>
    <w:p w14:paraId="64863D7E" w14:textId="5E41C23F" w:rsidR="00635BB5" w:rsidRDefault="00635BB5" w:rsidP="008F069D">
      <w:pPr>
        <w:pStyle w:val="zkladntextovodstavec"/>
      </w:pPr>
      <w:r>
        <w:rPr>
          <w:noProof/>
        </w:rPr>
        <w:lastRenderedPageBreak/>
        <mc:AlternateContent>
          <mc:Choice Requires="wpg">
            <w:drawing>
              <wp:anchor distT="0" distB="0" distL="114300" distR="114300" simplePos="0" relativeHeight="251661312" behindDoc="0" locked="0" layoutInCell="1" allowOverlap="1" wp14:anchorId="08D0233B" wp14:editId="5D544107">
                <wp:simplePos x="0" y="0"/>
                <wp:positionH relativeFrom="margin">
                  <wp:align>center</wp:align>
                </wp:positionH>
                <wp:positionV relativeFrom="paragraph">
                  <wp:posOffset>4761037</wp:posOffset>
                </wp:positionV>
                <wp:extent cx="4778375" cy="2297430"/>
                <wp:effectExtent l="0" t="0" r="3175" b="7620"/>
                <wp:wrapTopAndBottom/>
                <wp:docPr id="1577551252" name="Skupina 6"/>
                <wp:cNvGraphicFramePr/>
                <a:graphic xmlns:a="http://schemas.openxmlformats.org/drawingml/2006/main">
                  <a:graphicData uri="http://schemas.microsoft.com/office/word/2010/wordprocessingGroup">
                    <wpg:wgp>
                      <wpg:cNvGrpSpPr/>
                      <wpg:grpSpPr>
                        <a:xfrm>
                          <a:off x="0" y="0"/>
                          <a:ext cx="4778375" cy="2297430"/>
                          <a:chOff x="0" y="0"/>
                          <a:chExt cx="3924300" cy="1771650"/>
                        </a:xfrm>
                      </wpg:grpSpPr>
                      <pic:pic xmlns:pic="http://schemas.openxmlformats.org/drawingml/2006/picture">
                        <pic:nvPicPr>
                          <pic:cNvPr id="919350481" name="Obrázek 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447800"/>
                          </a:xfrm>
                          <a:prstGeom prst="rect">
                            <a:avLst/>
                          </a:prstGeom>
                          <a:noFill/>
                          <a:ln>
                            <a:noFill/>
                          </a:ln>
                        </pic:spPr>
                      </pic:pic>
                      <wps:wsp>
                        <wps:cNvPr id="1308820386" name="Textové pole 1"/>
                        <wps:cNvSpPr txBox="1"/>
                        <wps:spPr>
                          <a:xfrm>
                            <a:off x="0" y="1504950"/>
                            <a:ext cx="3924300" cy="266700"/>
                          </a:xfrm>
                          <a:prstGeom prst="rect">
                            <a:avLst/>
                          </a:prstGeom>
                          <a:solidFill>
                            <a:prstClr val="white"/>
                          </a:solidFill>
                          <a:ln>
                            <a:noFill/>
                          </a:ln>
                        </wps:spPr>
                        <wps:txbx>
                          <w:txbxContent>
                            <w:p w14:paraId="26864BF2" w14:textId="1393E69D" w:rsidR="006A3C3B" w:rsidRPr="003D1CCB" w:rsidRDefault="006A3C3B" w:rsidP="006A3C3B">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2</w:t>
                              </w:r>
                              <w:r>
                                <w:fldChar w:fldCharType="end"/>
                              </w:r>
                              <w:r>
                                <w:t xml:space="preserve"> </w:t>
                              </w:r>
                              <w:r w:rsidR="0083145D">
                                <w:t>P</w:t>
                              </w:r>
                              <w:r>
                                <w:t>ředefinování proměnných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D0233B" id="Skupina 6" o:spid="_x0000_s1029" style="position:absolute;left:0;text-align:left;margin-left:0;margin-top:374.9pt;width:376.25pt;height:180.9pt;z-index:251661312;mso-position-horizontal:center;mso-position-horizontal-relative:margin;mso-width-relative:margin;mso-height-relative:margin" coordsize="39243,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">
                <v:shape id="Obrázek 5" o:spid="_x0000_s1030" type="#_x0000_t75" style="position:absolute;width:39243;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">
                  <v:imagedata r:id="rId16" o:title=""/>
                </v:shape>
                <v:shape id="Textové pole 1" o:spid="_x0000_s1031" type="#_x0000_t202" style="position:absolute;top:15049;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" stroked="f">
                  <v:textbox inset="0,0,0,0">
                    <w:txbxContent>
                      <w:p w14:paraId="26864BF2" w14:textId="1393E69D" w:rsidR="006A3C3B" w:rsidRPr="003D1CCB" w:rsidRDefault="006A3C3B" w:rsidP="006A3C3B">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2</w:t>
                        </w:r>
                        <w:r>
                          <w:fldChar w:fldCharType="end"/>
                        </w:r>
                        <w:r>
                          <w:t xml:space="preserve"> </w:t>
                        </w:r>
                        <w:r w:rsidR="0083145D">
                          <w:t>P</w:t>
                        </w:r>
                        <w:r>
                          <w:t>ředefinování proměnných</w:t>
                        </w:r>
                      </w:p>
                    </w:txbxContent>
                  </v:textbox>
                </v:shape>
                <w10:wrap type="topAndBottom" anchorx="margin"/>
              </v:group>
            </w:pict>
          </mc:Fallback>
        </mc:AlternateContent>
      </w:r>
      <w:r w:rsidR="00DD4E0A">
        <w:rPr>
          <w:noProof/>
        </w:rPr>
        <mc:AlternateContent>
          <mc:Choice Requires="wpg">
            <w:drawing>
              <wp:anchor distT="0" distB="0" distL="114300" distR="114300" simplePos="0" relativeHeight="251657216" behindDoc="0" locked="0" layoutInCell="1" allowOverlap="1" wp14:anchorId="3AC3D5E3" wp14:editId="6C74F126">
                <wp:simplePos x="0" y="0"/>
                <wp:positionH relativeFrom="margin">
                  <wp:align>center</wp:align>
                </wp:positionH>
                <wp:positionV relativeFrom="paragraph">
                  <wp:posOffset>0</wp:posOffset>
                </wp:positionV>
                <wp:extent cx="4600575" cy="3886200"/>
                <wp:effectExtent l="0" t="0" r="9525" b="0"/>
                <wp:wrapTopAndBottom/>
                <wp:docPr id="1227954135" name="Skupina 4"/>
                <wp:cNvGraphicFramePr/>
                <a:graphic xmlns:a="http://schemas.openxmlformats.org/drawingml/2006/main">
                  <a:graphicData uri="http://schemas.microsoft.com/office/word/2010/wordprocessingGroup">
                    <wpg:wgp>
                      <wpg:cNvGrpSpPr/>
                      <wpg:grpSpPr>
                        <a:xfrm>
                          <a:off x="0" y="0"/>
                          <a:ext cx="4600575" cy="3886200"/>
                          <a:chOff x="0" y="0"/>
                          <a:chExt cx="4600575" cy="3886200"/>
                        </a:xfrm>
                      </wpg:grpSpPr>
                      <pic:pic xmlns:pic="http://schemas.openxmlformats.org/drawingml/2006/picture">
                        <pic:nvPicPr>
                          <pic:cNvPr id="937680952" name="Obrázek 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3561715"/>
                          </a:xfrm>
                          <a:prstGeom prst="rect">
                            <a:avLst/>
                          </a:prstGeom>
                          <a:noFill/>
                          <a:ln>
                            <a:noFill/>
                          </a:ln>
                        </pic:spPr>
                      </pic:pic>
                      <wps:wsp>
                        <wps:cNvPr id="1457199273" name="Textové pole 1"/>
                        <wps:cNvSpPr txBox="1"/>
                        <wps:spPr>
                          <a:xfrm>
                            <a:off x="0" y="3619500"/>
                            <a:ext cx="4600575" cy="266700"/>
                          </a:xfrm>
                          <a:prstGeom prst="rect">
                            <a:avLst/>
                          </a:prstGeom>
                          <a:solidFill>
                            <a:prstClr val="white"/>
                          </a:solidFill>
                          <a:ln>
                            <a:noFill/>
                          </a:ln>
                        </wps:spPr>
                        <wps:txbx>
                          <w:txbxContent>
                            <w:p w14:paraId="642D31D1" w14:textId="7787C0A0" w:rsidR="001415F5" w:rsidRPr="00F872A3" w:rsidRDefault="001415F5" w:rsidP="001415F5">
                              <w:pPr>
                                <w:pStyle w:val="Titulek"/>
                                <w:rPr>
                                  <w:rFonts w:ascii="Arial" w:hAnsi="Arial"/>
                                  <w:b/>
                                  <w:noProof/>
                                  <w:sz w:val="40"/>
                                  <w:szCs w:val="22"/>
                                </w:rPr>
                              </w:pPr>
                              <w:r>
                                <w:t xml:space="preserve">Obrázek </w:t>
                              </w:r>
                              <w:r>
                                <w:fldChar w:fldCharType="begin"/>
                              </w:r>
                              <w:r>
                                <w:instrText xml:space="preserve"> SEQ Obrázek \* ARABIC </w:instrText>
                              </w:r>
                              <w:r>
                                <w:fldChar w:fldCharType="separate"/>
                              </w:r>
                              <w:r w:rsidR="006C6C67">
                                <w:rPr>
                                  <w:noProof/>
                                </w:rPr>
                                <w:t>3</w:t>
                              </w:r>
                              <w:r>
                                <w:fldChar w:fldCharType="end"/>
                              </w:r>
                              <w:r>
                                <w:t xml:space="preserve"> </w:t>
                              </w:r>
                              <w:r w:rsidR="0083145D">
                                <w:t>N</w:t>
                              </w:r>
                              <w:r>
                                <w:t>ávod, jak vykonat příkazy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C3D5E3" id="Skupina 4" o:spid="_x0000_s1032" style="position:absolute;left:0;text-align:left;margin-left:0;margin-top:0;width:362.25pt;height:306pt;z-index:251657216;mso-position-horizontal:center;mso-position-horizontal-relative:margin" coordsize="46005,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">
                <v:shape id="Obrázek 3" o:spid="_x0000_s1033" type="#_x0000_t75" style="position:absolute;width:46005;height:35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">
                  <v:imagedata r:id="rId18" o:title=""/>
                </v:shape>
                <v:shape id="Textové pole 1" o:spid="_x0000_s1034" type="#_x0000_t202" style="position:absolute;top:36195;width:460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" stroked="f">
                  <v:textbox style="mso-fit-shape-to-text:t" inset="0,0,0,0">
                    <w:txbxContent>
                      <w:p w14:paraId="642D31D1" w14:textId="7787C0A0" w:rsidR="001415F5" w:rsidRPr="00F872A3" w:rsidRDefault="001415F5" w:rsidP="001415F5">
                        <w:pPr>
                          <w:pStyle w:val="Titulek"/>
                          <w:rPr>
                            <w:rFonts w:ascii="Arial" w:hAnsi="Arial"/>
                            <w:b/>
                            <w:noProof/>
                            <w:sz w:val="40"/>
                            <w:szCs w:val="22"/>
                          </w:rPr>
                        </w:pPr>
                        <w:r>
                          <w:t xml:space="preserve">Obrázek </w:t>
                        </w:r>
                        <w:r>
                          <w:fldChar w:fldCharType="begin"/>
                        </w:r>
                        <w:r>
                          <w:instrText xml:space="preserve"> SEQ Obrázek \* ARABIC </w:instrText>
                        </w:r>
                        <w:r>
                          <w:fldChar w:fldCharType="separate"/>
                        </w:r>
                        <w:r w:rsidR="006C6C67">
                          <w:rPr>
                            <w:noProof/>
                          </w:rPr>
                          <w:t>3</w:t>
                        </w:r>
                        <w:r>
                          <w:fldChar w:fldCharType="end"/>
                        </w:r>
                        <w:r>
                          <w:t xml:space="preserve"> </w:t>
                        </w:r>
                        <w:r w:rsidR="0083145D">
                          <w:t>N</w:t>
                        </w:r>
                        <w:r>
                          <w:t>ávod, jak vykonat příkazy</w:t>
                        </w:r>
                      </w:p>
                    </w:txbxContent>
                  </v:textbox>
                </v:shape>
                <w10:wrap type="topAndBottom" anchorx="margin"/>
              </v:group>
            </w:pict>
          </mc:Fallback>
        </mc:AlternateContent>
      </w:r>
      <w:r w:rsidR="00DC03DB">
        <w:t xml:space="preserve">Na závěr je nutné </w:t>
      </w:r>
      <w:r w:rsidR="00FE6F0E">
        <w:t>předefinovat</w:t>
      </w:r>
      <w:r w:rsidR="00DC03DB">
        <w:t xml:space="preserve"> v souboru „</w:t>
      </w:r>
      <w:proofErr w:type="spellStart"/>
      <w:r w:rsidR="00DC03DB">
        <w:t>connect.php</w:t>
      </w:r>
      <w:proofErr w:type="spellEnd"/>
      <w:r w:rsidR="00DC03DB">
        <w:t>“</w:t>
      </w:r>
      <w:r w:rsidR="00FE6F0E">
        <w:t>, který se nachází v extrahované složce,</w:t>
      </w:r>
      <w:r w:rsidR="00DC03DB">
        <w:t xml:space="preserve"> </w:t>
      </w:r>
      <w:r w:rsidR="00FE6F0E">
        <w:t>stávající heslo na heslo vlastní, u proměnné „</w:t>
      </w:r>
      <w:r w:rsidR="00FE6F0E">
        <w:rPr>
          <w:lang w:val="en-GB"/>
        </w:rPr>
        <w:t>$</w:t>
      </w:r>
      <w:r w:rsidR="00FE6F0E">
        <w:t xml:space="preserve">PASSWORD“. Pokud </w:t>
      </w:r>
      <w:r w:rsidR="00742188">
        <w:t xml:space="preserve">si </w:t>
      </w:r>
      <w:r w:rsidR="00FE6F0E">
        <w:t>uživatel během procesu změnil uživatelské jméno, je potřeba předefinovat i proměnnou „</w:t>
      </w:r>
      <w:r w:rsidR="00FE6F0E">
        <w:rPr>
          <w:lang w:val="en-GB"/>
        </w:rPr>
        <w:t>$</w:t>
      </w:r>
      <w:r w:rsidR="00FE6F0E">
        <w:t>LOGIN“.</w:t>
      </w:r>
    </w:p>
    <w:p w14:paraId="0A839DDD" w14:textId="701BC743" w:rsidR="00DC03DB" w:rsidRDefault="006A3C3B" w:rsidP="007046FD">
      <w:pPr>
        <w:pStyle w:val="zkladntextovodstavec"/>
      </w:pPr>
      <w:r>
        <w:t>Nyní lze webovou aplikaci spustit zadáním této adresy</w:t>
      </w:r>
      <w:r w:rsidR="00635BB5">
        <w:t xml:space="preserve">: </w:t>
      </w:r>
      <w:r w:rsidR="00635BB5" w:rsidRPr="00635BB5">
        <w:rPr>
          <w:b/>
          <w:bCs/>
        </w:rPr>
        <w:t>http://localhost/eshop/</w:t>
      </w:r>
      <w:r w:rsidR="007B4FCE">
        <w:rPr>
          <w:b/>
          <w:bCs/>
        </w:rPr>
        <w:t>index</w:t>
      </w:r>
      <w:r w:rsidR="00635BB5" w:rsidRPr="00635BB5">
        <w:rPr>
          <w:b/>
          <w:bCs/>
        </w:rPr>
        <w:t>.php</w:t>
      </w:r>
      <w:r w:rsidR="00635BB5">
        <w:t xml:space="preserve"> </w:t>
      </w:r>
      <w:r>
        <w:t>do URL řádku</w:t>
      </w:r>
      <w:r w:rsidR="00635BB5">
        <w:t>.</w:t>
      </w:r>
      <w:r w:rsidR="007046FD">
        <w:br w:type="page"/>
      </w:r>
    </w:p>
    <w:p w14:paraId="32224077" w14:textId="45F1AEA8" w:rsidR="007B4FCE" w:rsidRPr="007B4FCE" w:rsidRDefault="00935BE4" w:rsidP="007B4FCE">
      <w:pPr>
        <w:pStyle w:val="K1"/>
        <w:numPr>
          <w:ilvl w:val="0"/>
          <w:numId w:val="9"/>
        </w:numPr>
      </w:pPr>
      <w:bookmarkStart w:id="1" w:name="_Toc190718338"/>
      <w:r>
        <w:lastRenderedPageBreak/>
        <w:t>Uživatelský pohled</w:t>
      </w:r>
      <w:bookmarkEnd w:id="1"/>
    </w:p>
    <w:p w14:paraId="1F449EC7" w14:textId="387E5A94" w:rsidR="00942F0C" w:rsidRDefault="00942F0C" w:rsidP="008E7D52">
      <w:pPr>
        <w:pStyle w:val="K2"/>
        <w:numPr>
          <w:ilvl w:val="1"/>
          <w:numId w:val="9"/>
        </w:numPr>
      </w:pPr>
      <w:bookmarkStart w:id="2" w:name="_Toc190718340"/>
      <w:r>
        <w:t>Přihlášení</w:t>
      </w:r>
      <w:bookmarkEnd w:id="2"/>
    </w:p>
    <w:p w14:paraId="496D0DEA" w14:textId="53B711FB" w:rsidR="007B4FCE" w:rsidRPr="007B4FCE" w:rsidRDefault="00860B50" w:rsidP="007B4FCE">
      <w:pPr>
        <w:pStyle w:val="zkladntextovodstavec"/>
      </w:pPr>
      <w:r>
        <w:rPr>
          <w:noProof/>
        </w:rPr>
        <mc:AlternateContent>
          <mc:Choice Requires="wpg">
            <w:drawing>
              <wp:anchor distT="0" distB="0" distL="114300" distR="114300" simplePos="0" relativeHeight="251665408" behindDoc="0" locked="0" layoutInCell="1" allowOverlap="1" wp14:anchorId="461719E0" wp14:editId="044F9E0F">
                <wp:simplePos x="0" y="0"/>
                <wp:positionH relativeFrom="column">
                  <wp:posOffset>1525353</wp:posOffset>
                </wp:positionH>
                <wp:positionV relativeFrom="paragraph">
                  <wp:posOffset>1292915</wp:posOffset>
                </wp:positionV>
                <wp:extent cx="2703195" cy="3256280"/>
                <wp:effectExtent l="0" t="0" r="1905" b="1270"/>
                <wp:wrapTopAndBottom/>
                <wp:docPr id="155217957" name="Skupina 8"/>
                <wp:cNvGraphicFramePr/>
                <a:graphic xmlns:a="http://schemas.openxmlformats.org/drawingml/2006/main">
                  <a:graphicData uri="http://schemas.microsoft.com/office/word/2010/wordprocessingGroup">
                    <wpg:wgp>
                      <wpg:cNvGrpSpPr/>
                      <wpg:grpSpPr>
                        <a:xfrm>
                          <a:off x="0" y="0"/>
                          <a:ext cx="2703195" cy="3256280"/>
                          <a:chOff x="0" y="0"/>
                          <a:chExt cx="2703195" cy="3256280"/>
                        </a:xfrm>
                      </wpg:grpSpPr>
                      <pic:pic xmlns:pic="http://schemas.openxmlformats.org/drawingml/2006/picture">
                        <pic:nvPicPr>
                          <pic:cNvPr id="720043291" name="Obrázek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3195" cy="2934335"/>
                          </a:xfrm>
                          <a:prstGeom prst="rect">
                            <a:avLst/>
                          </a:prstGeom>
                          <a:noFill/>
                          <a:ln>
                            <a:noFill/>
                          </a:ln>
                        </pic:spPr>
                      </pic:pic>
                      <wps:wsp>
                        <wps:cNvPr id="1513447247" name="Textové pole 1"/>
                        <wps:cNvSpPr txBox="1"/>
                        <wps:spPr>
                          <a:xfrm>
                            <a:off x="0" y="2989580"/>
                            <a:ext cx="2703195" cy="266700"/>
                          </a:xfrm>
                          <a:prstGeom prst="rect">
                            <a:avLst/>
                          </a:prstGeom>
                          <a:solidFill>
                            <a:prstClr val="white"/>
                          </a:solidFill>
                          <a:ln>
                            <a:noFill/>
                          </a:ln>
                        </wps:spPr>
                        <wps:txbx>
                          <w:txbxContent>
                            <w:p w14:paraId="10696931" w14:textId="553A4BF8" w:rsidR="00860B50" w:rsidRPr="0059414C" w:rsidRDefault="00860B50" w:rsidP="00860B50">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4</w:t>
                              </w:r>
                              <w:r>
                                <w:fldChar w:fldCharType="end"/>
                              </w:r>
                              <w:r>
                                <w:t xml:space="preserve"> </w:t>
                              </w:r>
                              <w:r w:rsidR="0083145D">
                                <w:t>P</w:t>
                              </w:r>
                              <w:r>
                                <w:t>roces registrace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719E0" id="Skupina 8" o:spid="_x0000_s1035" style="position:absolute;left:0;text-align:left;margin-left:120.1pt;margin-top:101.8pt;width:212.85pt;height:256.4pt;z-index:251665408" coordsize="27031,32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">
                <v:shape id="Obrázek 7" o:spid="_x0000_s1036" type="#_x0000_t75" style="position:absolute;width:27031;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">
                  <v:imagedata r:id="rId20" o:title=""/>
                </v:shape>
                <v:shape id="Textové pole 1" o:spid="_x0000_s1037" type="#_x0000_t202" style="position:absolute;top:29895;width:270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" stroked="f">
                  <v:textbox style="mso-fit-shape-to-text:t" inset="0,0,0,0">
                    <w:txbxContent>
                      <w:p w14:paraId="10696931" w14:textId="553A4BF8" w:rsidR="00860B50" w:rsidRPr="0059414C" w:rsidRDefault="00860B50" w:rsidP="00860B50">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4</w:t>
                        </w:r>
                        <w:r>
                          <w:fldChar w:fldCharType="end"/>
                        </w:r>
                        <w:r>
                          <w:t xml:space="preserve"> </w:t>
                        </w:r>
                        <w:r w:rsidR="0083145D">
                          <w:t>P</w:t>
                        </w:r>
                        <w:r>
                          <w:t>roces registrace</w:t>
                        </w:r>
                      </w:p>
                    </w:txbxContent>
                  </v:textbox>
                </v:shape>
                <w10:wrap type="topAndBottom"/>
              </v:group>
            </w:pict>
          </mc:Fallback>
        </mc:AlternateContent>
      </w:r>
      <w:r w:rsidR="007B4FCE">
        <w:t>Po spuštění programu má uživatel několik možností. Pokud se nechce hned přihlásit může si prohlížet produkty i jako nepřihlášený uživatel. Pokud ale bude chtít přidávat položky do košíku bude se muset přihlásit. Zde má na výběr dvě možnosti. Pokud už je zaregistrovaný stačí se jen přihlásit. Pokud se jedná o nového uživatele musí si založit účet vyplněním jednoduchého formuláře.</w:t>
      </w:r>
      <w:r>
        <w:t xml:space="preserve"> Po vytvoření účtu se nový zákazník musí přihlásit.</w:t>
      </w:r>
    </w:p>
    <w:p w14:paraId="54460ABC" w14:textId="0F1249CD" w:rsidR="00942F0C" w:rsidRDefault="00942F0C" w:rsidP="008E7D52">
      <w:pPr>
        <w:pStyle w:val="K2"/>
        <w:numPr>
          <w:ilvl w:val="1"/>
          <w:numId w:val="9"/>
        </w:numPr>
      </w:pPr>
      <w:bookmarkStart w:id="3" w:name="_Toc190718341"/>
      <w:r>
        <w:lastRenderedPageBreak/>
        <w:t>Nákup</w:t>
      </w:r>
      <w:bookmarkEnd w:id="3"/>
    </w:p>
    <w:p w14:paraId="5D908E8F" w14:textId="011D1A29" w:rsidR="00860B50" w:rsidRPr="00860B50" w:rsidRDefault="002D7475" w:rsidP="00860B50">
      <w:pPr>
        <w:pStyle w:val="zkladntextovodstavec"/>
      </w:pPr>
      <w:r>
        <w:rPr>
          <w:noProof/>
        </w:rPr>
        <mc:AlternateContent>
          <mc:Choice Requires="wpg">
            <w:drawing>
              <wp:anchor distT="0" distB="0" distL="114300" distR="114300" simplePos="0" relativeHeight="251674624" behindDoc="0" locked="0" layoutInCell="1" allowOverlap="1" wp14:anchorId="4E42420B" wp14:editId="7D6F6A3B">
                <wp:simplePos x="0" y="0"/>
                <wp:positionH relativeFrom="margin">
                  <wp:align>center</wp:align>
                </wp:positionH>
                <wp:positionV relativeFrom="paragraph">
                  <wp:posOffset>1009954</wp:posOffset>
                </wp:positionV>
                <wp:extent cx="4971415" cy="3089275"/>
                <wp:effectExtent l="0" t="0" r="635" b="0"/>
                <wp:wrapTopAndBottom/>
                <wp:docPr id="1927440579" name="Skupina 13"/>
                <wp:cNvGraphicFramePr/>
                <a:graphic xmlns:a="http://schemas.openxmlformats.org/drawingml/2006/main">
                  <a:graphicData uri="http://schemas.microsoft.com/office/word/2010/wordprocessingGroup">
                    <wpg:wgp>
                      <wpg:cNvGrpSpPr/>
                      <wpg:grpSpPr>
                        <a:xfrm>
                          <a:off x="0" y="0"/>
                          <a:ext cx="4971415" cy="3089275"/>
                          <a:chOff x="0" y="0"/>
                          <a:chExt cx="4971415" cy="3089275"/>
                        </a:xfrm>
                      </wpg:grpSpPr>
                      <pic:pic xmlns:pic="http://schemas.openxmlformats.org/drawingml/2006/picture">
                        <pic:nvPicPr>
                          <pic:cNvPr id="1681474297" name="Obrázek 12" descr="Obsah obrázku text, Mobilní telefon, přístroj, snímek obrazovky&#10;&#10;Obsah vygenerovaný umělou inteligencí může být nesprávný."/>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1415" cy="2766695"/>
                          </a:xfrm>
                          <a:prstGeom prst="rect">
                            <a:avLst/>
                          </a:prstGeom>
                          <a:noFill/>
                          <a:ln>
                            <a:noFill/>
                          </a:ln>
                        </pic:spPr>
                      </pic:pic>
                      <wps:wsp>
                        <wps:cNvPr id="690895901" name="Textové pole 1"/>
                        <wps:cNvSpPr txBox="1"/>
                        <wps:spPr>
                          <a:xfrm>
                            <a:off x="0" y="2822575"/>
                            <a:ext cx="4971415" cy="266700"/>
                          </a:xfrm>
                          <a:prstGeom prst="rect">
                            <a:avLst/>
                          </a:prstGeom>
                          <a:solidFill>
                            <a:prstClr val="white"/>
                          </a:solidFill>
                          <a:ln>
                            <a:noFill/>
                          </a:ln>
                        </wps:spPr>
                        <wps:txbx>
                          <w:txbxContent>
                            <w:p w14:paraId="77FACA18" w14:textId="27889760" w:rsidR="002D7475" w:rsidRPr="00DF6B49" w:rsidRDefault="002D7475" w:rsidP="002D7475">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5</w:t>
                              </w:r>
                              <w:r>
                                <w:fldChar w:fldCharType="end"/>
                              </w:r>
                              <w:r>
                                <w:t xml:space="preserve"> </w:t>
                              </w:r>
                              <w:r w:rsidR="0083145D">
                                <w:t>N</w:t>
                              </w:r>
                              <w:r>
                                <w:t>akupování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42420B" id="Skupina 13" o:spid="_x0000_s1038" style="position:absolute;left:0;text-align:left;margin-left:0;margin-top:79.5pt;width:391.45pt;height:243.25pt;z-index:251674624;mso-position-horizontal:center;mso-position-horizontal-relative:margin" coordsize="49714,308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">
                <v:shape id="Obrázek 12" o:spid="_x0000_s1039" type="#_x0000_t75" alt="Obsah obrázku text, Mobilní telefon, přístroj, snímek obrazovky&#10;&#10;Obsah vygenerovaný umělou inteligencí může být nesprávný." style="position:absolute;width:49714;height:2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">
                  <v:imagedata r:id="rId22" o:title="Obsah obrázku text, Mobilní telefon, přístroj, snímek obrazovky&#10;&#10;Obsah vygenerovaný umělou inteligencí může být nesprávný"/>
                </v:shape>
                <v:shape id="Textové pole 1" o:spid="_x0000_s1040" type="#_x0000_t202" style="position:absolute;top:28225;width:497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" stroked="f">
                  <v:textbox style="mso-fit-shape-to-text:t" inset="0,0,0,0">
                    <w:txbxContent>
                      <w:p w14:paraId="77FACA18" w14:textId="27889760" w:rsidR="002D7475" w:rsidRPr="00DF6B49" w:rsidRDefault="002D7475" w:rsidP="002D7475">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5</w:t>
                        </w:r>
                        <w:r>
                          <w:fldChar w:fldCharType="end"/>
                        </w:r>
                        <w:r>
                          <w:t xml:space="preserve"> </w:t>
                        </w:r>
                        <w:r w:rsidR="0083145D">
                          <w:t>N</w:t>
                        </w:r>
                        <w:r>
                          <w:t>akupování</w:t>
                        </w:r>
                      </w:p>
                    </w:txbxContent>
                  </v:textbox>
                </v:shape>
                <w10:wrap type="topAndBottom" anchorx="margin"/>
              </v:group>
            </w:pict>
          </mc:Fallback>
        </mc:AlternateContent>
      </w:r>
      <w:r w:rsidR="00860B50">
        <w:t xml:space="preserve">Pokud je uživatel přihlášený, pozná to mimo jiné tak, že v navigačním menu má místo „Přihlásit se“ „Můj účet“, může přidávat položky do košíku. Kliknutím na tlačítko přidat do košíku </w:t>
      </w:r>
      <w:r w:rsidR="003573E6">
        <w:t>se položka automaticky přidá do košíku nebo se zvětší počet kusů</w:t>
      </w:r>
      <w:r w:rsidR="00627266">
        <w:t xml:space="preserve"> o jed</w:t>
      </w:r>
      <w:r w:rsidR="00F71AC3">
        <w:t>na</w:t>
      </w:r>
      <w:r w:rsidR="003573E6">
        <w:t>, pokud už v košíku je.</w:t>
      </w:r>
    </w:p>
    <w:p w14:paraId="32EF4534" w14:textId="2D1F66E0" w:rsidR="00942F0C" w:rsidRDefault="00942F0C" w:rsidP="008E7D52">
      <w:pPr>
        <w:pStyle w:val="K2"/>
        <w:numPr>
          <w:ilvl w:val="1"/>
          <w:numId w:val="9"/>
        </w:numPr>
      </w:pPr>
      <w:bookmarkStart w:id="4" w:name="_Toc190718342"/>
      <w:r>
        <w:t>Košík</w:t>
      </w:r>
      <w:bookmarkEnd w:id="4"/>
    </w:p>
    <w:p w14:paraId="13C04E12" w14:textId="090CA6C3" w:rsidR="00627266" w:rsidRPr="00627266" w:rsidRDefault="002D7475" w:rsidP="00627266">
      <w:pPr>
        <w:pStyle w:val="zkladntextovodstavec"/>
      </w:pPr>
      <w:r>
        <w:rPr>
          <w:noProof/>
        </w:rPr>
        <mc:AlternateContent>
          <mc:Choice Requires="wpg">
            <w:drawing>
              <wp:anchor distT="0" distB="0" distL="114300" distR="114300" simplePos="0" relativeHeight="251677696" behindDoc="0" locked="0" layoutInCell="1" allowOverlap="1" wp14:anchorId="4566482D" wp14:editId="364B4FE5">
                <wp:simplePos x="0" y="0"/>
                <wp:positionH relativeFrom="column">
                  <wp:posOffset>-1298</wp:posOffset>
                </wp:positionH>
                <wp:positionV relativeFrom="paragraph">
                  <wp:posOffset>1276902</wp:posOffset>
                </wp:positionV>
                <wp:extent cx="5756910" cy="2493010"/>
                <wp:effectExtent l="0" t="0" r="0" b="2540"/>
                <wp:wrapTopAndBottom/>
                <wp:docPr id="998016436" name="Skupina 14"/>
                <wp:cNvGraphicFramePr/>
                <a:graphic xmlns:a="http://schemas.openxmlformats.org/drawingml/2006/main">
                  <a:graphicData uri="http://schemas.microsoft.com/office/word/2010/wordprocessingGroup">
                    <wpg:wgp>
                      <wpg:cNvGrpSpPr/>
                      <wpg:grpSpPr>
                        <a:xfrm>
                          <a:off x="0" y="0"/>
                          <a:ext cx="5756910" cy="2493010"/>
                          <a:chOff x="0" y="0"/>
                          <a:chExt cx="5756910" cy="2493010"/>
                        </a:xfrm>
                      </wpg:grpSpPr>
                      <pic:pic xmlns:pic="http://schemas.openxmlformats.org/drawingml/2006/picture">
                        <pic:nvPicPr>
                          <pic:cNvPr id="513541513" name="Obrázek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170430"/>
                          </a:xfrm>
                          <a:prstGeom prst="rect">
                            <a:avLst/>
                          </a:prstGeom>
                          <a:noFill/>
                          <a:ln>
                            <a:noFill/>
                          </a:ln>
                        </pic:spPr>
                      </pic:pic>
                      <wps:wsp>
                        <wps:cNvPr id="301482564" name="Textové pole 1"/>
                        <wps:cNvSpPr txBox="1"/>
                        <wps:spPr>
                          <a:xfrm>
                            <a:off x="0" y="2226310"/>
                            <a:ext cx="5756910" cy="266700"/>
                          </a:xfrm>
                          <a:prstGeom prst="rect">
                            <a:avLst/>
                          </a:prstGeom>
                          <a:solidFill>
                            <a:prstClr val="white"/>
                          </a:solidFill>
                          <a:ln>
                            <a:noFill/>
                          </a:ln>
                        </wps:spPr>
                        <wps:txbx>
                          <w:txbxContent>
                            <w:p w14:paraId="22E7A2C2" w14:textId="46E708F0" w:rsidR="002D7475" w:rsidRPr="00426963" w:rsidRDefault="002D7475" w:rsidP="002D7475">
                              <w:pPr>
                                <w:pStyle w:val="Titulek"/>
                                <w:rPr>
                                  <w:sz w:val="22"/>
                                  <w:szCs w:val="22"/>
                                </w:rPr>
                              </w:pPr>
                              <w:r>
                                <w:t xml:space="preserve">Obrázek </w:t>
                              </w:r>
                              <w:r>
                                <w:fldChar w:fldCharType="begin"/>
                              </w:r>
                              <w:r>
                                <w:instrText xml:space="preserve"> SEQ Obrázek \* ARABIC </w:instrText>
                              </w:r>
                              <w:r>
                                <w:fldChar w:fldCharType="separate"/>
                              </w:r>
                              <w:r w:rsidR="006C6C67">
                                <w:rPr>
                                  <w:noProof/>
                                </w:rPr>
                                <w:t>6</w:t>
                              </w:r>
                              <w:r>
                                <w:fldChar w:fldCharType="end"/>
                              </w:r>
                              <w:r w:rsidR="0083145D">
                                <w:t xml:space="preserve"> K</w:t>
                              </w:r>
                              <w:r>
                                <w:t>ošík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66482D" id="Skupina 14" o:spid="_x0000_s1041" style="position:absolute;left:0;text-align:left;margin-left:-.1pt;margin-top:100.55pt;width:453.3pt;height:196.3pt;z-index:251677696" coordsize="57569,24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&#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">
                <v:shape id="Obrázek 11" o:spid="_x0000_s1042" type="#_x0000_t75" style="position:absolute;width:57569;height:2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">
                  <v:imagedata r:id="rId24" o:title=""/>
                </v:shape>
                <v:shape id="Textové pole 1" o:spid="_x0000_s1043" type="#_x0000_t202" style="position:absolute;top:22263;width:575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" stroked="f">
                  <v:textbox style="mso-fit-shape-to-text:t" inset="0,0,0,0">
                    <w:txbxContent>
                      <w:p w14:paraId="22E7A2C2" w14:textId="46E708F0" w:rsidR="002D7475" w:rsidRPr="00426963" w:rsidRDefault="002D7475" w:rsidP="002D7475">
                        <w:pPr>
                          <w:pStyle w:val="Titulek"/>
                          <w:rPr>
                            <w:sz w:val="22"/>
                            <w:szCs w:val="22"/>
                          </w:rPr>
                        </w:pPr>
                        <w:r>
                          <w:t xml:space="preserve">Obrázek </w:t>
                        </w:r>
                        <w:r>
                          <w:fldChar w:fldCharType="begin"/>
                        </w:r>
                        <w:r>
                          <w:instrText xml:space="preserve"> SEQ Obrázek \* ARABIC </w:instrText>
                        </w:r>
                        <w:r>
                          <w:fldChar w:fldCharType="separate"/>
                        </w:r>
                        <w:r w:rsidR="006C6C67">
                          <w:rPr>
                            <w:noProof/>
                          </w:rPr>
                          <w:t>6</w:t>
                        </w:r>
                        <w:r>
                          <w:fldChar w:fldCharType="end"/>
                        </w:r>
                        <w:r w:rsidR="0083145D">
                          <w:t xml:space="preserve"> K</w:t>
                        </w:r>
                        <w:r>
                          <w:t>ošík</w:t>
                        </w:r>
                      </w:p>
                    </w:txbxContent>
                  </v:textbox>
                </v:shape>
                <w10:wrap type="topAndBottom"/>
              </v:group>
            </w:pict>
          </mc:Fallback>
        </mc:AlternateContent>
      </w:r>
      <w:r w:rsidR="00627266">
        <w:t xml:space="preserve">Design košíku se zobrazuje pouze v případě, když je uživatel přihlášený a pokud </w:t>
      </w:r>
      <w:r w:rsidR="00E539D8">
        <w:t xml:space="preserve">je </w:t>
      </w:r>
      <w:r w:rsidR="00627266">
        <w:t>v</w:t>
      </w:r>
      <w:r w:rsidR="00E539D8">
        <w:t> </w:t>
      </w:r>
      <w:r w:rsidR="00627266">
        <w:t>něm</w:t>
      </w:r>
      <w:r w:rsidR="00E539D8">
        <w:t xml:space="preserve"> </w:t>
      </w:r>
      <w:r w:rsidR="00627266">
        <w:t>nějaká položka. Pokud jsou splněny obě tyto podmínky rozhraní košíku nabízí plno funkcí.</w:t>
      </w:r>
      <w:r w:rsidR="00E539D8">
        <w:t xml:space="preserve"> U položek v košíku je možné volit si množství, po zadání počtu a kliknutím na zelené kolečko vedle toho. V košíku je možné položky mazat, a to buď postupně červenou ikonou popelnice, </w:t>
      </w:r>
      <w:proofErr w:type="gramStart"/>
      <w:r w:rsidR="00E539D8">
        <w:t>a nebo</w:t>
      </w:r>
      <w:proofErr w:type="gramEnd"/>
      <w:r w:rsidR="00E539D8">
        <w:t xml:space="preserve"> všechny najednou tlačítkem „Vymazat celý košík“. Dále uživatel může vidět ceny jednotlivých položek, mezisoučty a celkovou cenu objednávky.</w:t>
      </w:r>
    </w:p>
    <w:p w14:paraId="4DF29521" w14:textId="2BF2E5A7" w:rsidR="006B3DD6" w:rsidRDefault="00942F0C" w:rsidP="008E7D52">
      <w:pPr>
        <w:pStyle w:val="K2"/>
        <w:numPr>
          <w:ilvl w:val="1"/>
          <w:numId w:val="9"/>
        </w:numPr>
      </w:pPr>
      <w:bookmarkStart w:id="5" w:name="_Toc190718343"/>
      <w:r>
        <w:lastRenderedPageBreak/>
        <w:t>Dokončení objednávky</w:t>
      </w:r>
      <w:bookmarkEnd w:id="5"/>
    </w:p>
    <w:p w14:paraId="170200A8" w14:textId="5585EE4D" w:rsidR="0088495D" w:rsidRPr="0088495D" w:rsidRDefault="00B527A6" w:rsidP="0088495D">
      <w:pPr>
        <w:pStyle w:val="zkladntextovodstavec"/>
      </w:pPr>
      <w:r>
        <w:rPr>
          <w:noProof/>
        </w:rPr>
        <mc:AlternateContent>
          <mc:Choice Requires="wpg">
            <w:drawing>
              <wp:anchor distT="0" distB="0" distL="114300" distR="114300" simplePos="0" relativeHeight="251681792" behindDoc="0" locked="0" layoutInCell="1" allowOverlap="1" wp14:anchorId="0E13EC2C" wp14:editId="0244E4C7">
                <wp:simplePos x="0" y="0"/>
                <wp:positionH relativeFrom="column">
                  <wp:posOffset>881297</wp:posOffset>
                </wp:positionH>
                <wp:positionV relativeFrom="paragraph">
                  <wp:posOffset>1252717</wp:posOffset>
                </wp:positionV>
                <wp:extent cx="3999230" cy="2413000"/>
                <wp:effectExtent l="0" t="0" r="1270" b="6350"/>
                <wp:wrapTopAndBottom/>
                <wp:docPr id="1526755296" name="Skupina 15"/>
                <wp:cNvGraphicFramePr/>
                <a:graphic xmlns:a="http://schemas.openxmlformats.org/drawingml/2006/main">
                  <a:graphicData uri="http://schemas.microsoft.com/office/word/2010/wordprocessingGroup">
                    <wpg:wgp>
                      <wpg:cNvGrpSpPr/>
                      <wpg:grpSpPr>
                        <a:xfrm>
                          <a:off x="0" y="0"/>
                          <a:ext cx="3999230" cy="2413000"/>
                          <a:chOff x="0" y="0"/>
                          <a:chExt cx="3999230" cy="2413000"/>
                        </a:xfrm>
                      </wpg:grpSpPr>
                      <pic:pic xmlns:pic="http://schemas.openxmlformats.org/drawingml/2006/picture">
                        <pic:nvPicPr>
                          <pic:cNvPr id="23660719" name="Obrázek 1" descr="Obsah obrázku text, snímek obrazovky, Písmo&#10;&#10;Obsah vygenerovaný umělou inteligencí může být nesprávný."/>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99230" cy="2088515"/>
                          </a:xfrm>
                          <a:prstGeom prst="rect">
                            <a:avLst/>
                          </a:prstGeom>
                        </pic:spPr>
                      </pic:pic>
                      <wps:wsp>
                        <wps:cNvPr id="318331176" name="Textové pole 1"/>
                        <wps:cNvSpPr txBox="1"/>
                        <wps:spPr>
                          <a:xfrm>
                            <a:off x="0" y="2146300"/>
                            <a:ext cx="3999230" cy="266700"/>
                          </a:xfrm>
                          <a:prstGeom prst="rect">
                            <a:avLst/>
                          </a:prstGeom>
                          <a:solidFill>
                            <a:prstClr val="white"/>
                          </a:solidFill>
                          <a:ln>
                            <a:noFill/>
                          </a:ln>
                        </wps:spPr>
                        <wps:txbx>
                          <w:txbxContent>
                            <w:p w14:paraId="519AC6B2" w14:textId="57CF7E3B" w:rsidR="00B527A6" w:rsidRPr="003069BB" w:rsidRDefault="00B527A6" w:rsidP="00B527A6">
                              <w:pPr>
                                <w:pStyle w:val="Titulek"/>
                                <w:rPr>
                                  <w:sz w:val="22"/>
                                  <w:szCs w:val="22"/>
                                </w:rPr>
                              </w:pPr>
                              <w:r>
                                <w:t xml:space="preserve">Obrázek </w:t>
                              </w:r>
                              <w:r>
                                <w:fldChar w:fldCharType="begin"/>
                              </w:r>
                              <w:r>
                                <w:instrText xml:space="preserve"> SEQ Obrázek \* ARABIC </w:instrText>
                              </w:r>
                              <w:r>
                                <w:fldChar w:fldCharType="separate"/>
                              </w:r>
                              <w:r w:rsidR="006C6C67">
                                <w:rPr>
                                  <w:noProof/>
                                </w:rPr>
                                <w:t>7</w:t>
                              </w:r>
                              <w:r>
                                <w:fldChar w:fldCharType="end"/>
                              </w:r>
                              <w:r>
                                <w:t xml:space="preserve"> </w:t>
                              </w:r>
                              <w:r w:rsidR="0083145D">
                                <w:t>S</w:t>
                              </w:r>
                              <w:r>
                                <w:t>hrnutí objednávky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13EC2C" id="Skupina 15" o:spid="_x0000_s1044" style="position:absolute;left:0;text-align:left;margin-left:69.4pt;margin-top:98.65pt;width:314.9pt;height:190pt;z-index:251681792" coordsize="39992,24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">
                <v:shape id="Obrázek 1" o:spid="_x0000_s1045" type="#_x0000_t75" alt="Obsah obrázku text, snímek obrazovky, Písmo&#10;&#10;Obsah vygenerovaný umělou inteligencí může být nesprávný." style="position:absolute;width:39992;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">
                  <v:imagedata r:id="rId26" o:title="Obsah obrázku text, snímek obrazovky, Písmo&#10;&#10;Obsah vygenerovaný umělou inteligencí může být nesprávný"/>
                </v:shape>
                <v:shape id="Textové pole 1" o:spid="_x0000_s1046" type="#_x0000_t202" style="position:absolute;top:21463;width:399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" stroked="f">
                  <v:textbox style="mso-fit-shape-to-text:t" inset="0,0,0,0">
                    <w:txbxContent>
                      <w:p w14:paraId="519AC6B2" w14:textId="57CF7E3B" w:rsidR="00B527A6" w:rsidRPr="003069BB" w:rsidRDefault="00B527A6" w:rsidP="00B527A6">
                        <w:pPr>
                          <w:pStyle w:val="Titulek"/>
                          <w:rPr>
                            <w:sz w:val="22"/>
                            <w:szCs w:val="22"/>
                          </w:rPr>
                        </w:pPr>
                        <w:r>
                          <w:t xml:space="preserve">Obrázek </w:t>
                        </w:r>
                        <w:r>
                          <w:fldChar w:fldCharType="begin"/>
                        </w:r>
                        <w:r>
                          <w:instrText xml:space="preserve"> SEQ Obrázek \* ARABIC </w:instrText>
                        </w:r>
                        <w:r>
                          <w:fldChar w:fldCharType="separate"/>
                        </w:r>
                        <w:r w:rsidR="006C6C67">
                          <w:rPr>
                            <w:noProof/>
                          </w:rPr>
                          <w:t>7</w:t>
                        </w:r>
                        <w:r>
                          <w:fldChar w:fldCharType="end"/>
                        </w:r>
                        <w:r>
                          <w:t xml:space="preserve"> </w:t>
                        </w:r>
                        <w:r w:rsidR="0083145D">
                          <w:t>S</w:t>
                        </w:r>
                        <w:r>
                          <w:t>hrnutí objednávky</w:t>
                        </w:r>
                      </w:p>
                    </w:txbxContent>
                  </v:textbox>
                </v:shape>
                <w10:wrap type="topAndBottom"/>
              </v:group>
            </w:pict>
          </mc:Fallback>
        </mc:AlternateContent>
      </w:r>
      <w:r w:rsidR="0088495D">
        <w:t>Po stisknutí tlačítk</w:t>
      </w:r>
      <w:r>
        <w:t>a</w:t>
      </w:r>
      <w:r w:rsidR="0088495D">
        <w:t xml:space="preserve"> „Dokončit objednávku“ je uživatel přesměrován na stránku kde vyplňuje poslední formulář </w:t>
      </w:r>
      <w:r>
        <w:t xml:space="preserve">s doručovacími údaji, </w:t>
      </w:r>
      <w:r w:rsidR="0088495D">
        <w:t xml:space="preserve">aby byla objednávka kompletní. </w:t>
      </w:r>
      <w:r>
        <w:t>Vzhledem k tomu, že se jedná o maturitní práci, a ne o komerční stránku je doprava a platba výrazně zjednodušena. Doručení probíhá na adresu neznámou společností a platba je možná pouze dobírkou. Následným kliknutím na potvrdit je objednávka vytvořena a zákazník je přesměrován na stránku se shrnutím jeho objednávky.</w:t>
      </w:r>
      <w:r w:rsidRPr="00B527A6">
        <w:rPr>
          <w:noProof/>
        </w:rPr>
        <w:t xml:space="preserve"> </w:t>
      </w:r>
    </w:p>
    <w:p w14:paraId="52D3E9DB" w14:textId="601783A5" w:rsidR="00AB049F" w:rsidRDefault="0066776F" w:rsidP="00AB049F">
      <w:pPr>
        <w:pStyle w:val="K2"/>
        <w:numPr>
          <w:ilvl w:val="1"/>
          <w:numId w:val="9"/>
        </w:numPr>
      </w:pPr>
      <w:r>
        <w:t>Uživatelé</w:t>
      </w:r>
    </w:p>
    <w:p w14:paraId="2363B7EB" w14:textId="08152BC8" w:rsidR="0066776F" w:rsidRDefault="0083145D" w:rsidP="0066776F">
      <w:pPr>
        <w:pStyle w:val="zkladntextovodstavec"/>
      </w:pPr>
      <w:r>
        <w:rPr>
          <w:noProof/>
        </w:rPr>
        <mc:AlternateContent>
          <mc:Choice Requires="wpg">
            <w:drawing>
              <wp:anchor distT="0" distB="0" distL="114300" distR="114300" simplePos="0" relativeHeight="251685888" behindDoc="0" locked="0" layoutInCell="1" allowOverlap="1" wp14:anchorId="75D43476" wp14:editId="28095EF1">
                <wp:simplePos x="0" y="0"/>
                <wp:positionH relativeFrom="column">
                  <wp:posOffset>-1298</wp:posOffset>
                </wp:positionH>
                <wp:positionV relativeFrom="paragraph">
                  <wp:posOffset>1243082</wp:posOffset>
                </wp:positionV>
                <wp:extent cx="5756910" cy="2635885"/>
                <wp:effectExtent l="0" t="0" r="0" b="0"/>
                <wp:wrapTopAndBottom/>
                <wp:docPr id="1985558935" name="Skupina 17"/>
                <wp:cNvGraphicFramePr/>
                <a:graphic xmlns:a="http://schemas.openxmlformats.org/drawingml/2006/main">
                  <a:graphicData uri="http://schemas.microsoft.com/office/word/2010/wordprocessingGroup">
                    <wpg:wgp>
                      <wpg:cNvGrpSpPr/>
                      <wpg:grpSpPr>
                        <a:xfrm>
                          <a:off x="0" y="0"/>
                          <a:ext cx="5756910" cy="2635885"/>
                          <a:chOff x="0" y="0"/>
                          <a:chExt cx="5756910" cy="2635885"/>
                        </a:xfrm>
                      </wpg:grpSpPr>
                      <pic:pic xmlns:pic="http://schemas.openxmlformats.org/drawingml/2006/picture">
                        <pic:nvPicPr>
                          <pic:cNvPr id="1264013097" name="Obrázek 1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313940"/>
                          </a:xfrm>
                          <a:prstGeom prst="rect">
                            <a:avLst/>
                          </a:prstGeom>
                          <a:noFill/>
                          <a:ln>
                            <a:noFill/>
                          </a:ln>
                        </pic:spPr>
                      </pic:pic>
                      <wps:wsp>
                        <wps:cNvPr id="1842329166" name="Textové pole 1"/>
                        <wps:cNvSpPr txBox="1"/>
                        <wps:spPr>
                          <a:xfrm>
                            <a:off x="0" y="2369185"/>
                            <a:ext cx="5756910" cy="266700"/>
                          </a:xfrm>
                          <a:prstGeom prst="rect">
                            <a:avLst/>
                          </a:prstGeom>
                          <a:solidFill>
                            <a:prstClr val="white"/>
                          </a:solidFill>
                          <a:ln>
                            <a:noFill/>
                          </a:ln>
                        </wps:spPr>
                        <wps:txbx>
                          <w:txbxContent>
                            <w:p w14:paraId="63CA0A16" w14:textId="4A56AA20" w:rsidR="0083145D" w:rsidRPr="0094453A" w:rsidRDefault="0083145D" w:rsidP="0083145D">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8</w:t>
                              </w:r>
                              <w:r>
                                <w:fldChar w:fldCharType="end"/>
                              </w:r>
                              <w:r>
                                <w:t xml:space="preserve"> Srovnání rozhraní admina a zákazníka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D43476" id="Skupina 17" o:spid="_x0000_s1047" style="position:absolute;left:0;text-align:left;margin-left:-.1pt;margin-top:97.9pt;width:453.3pt;height:207.55pt;z-index:251685888" coordsize="57569,26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">
                <v:shape id="Obrázek 16" o:spid="_x0000_s1048" type="#_x0000_t75" style="position:absolute;width:57569;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">
                  <v:imagedata r:id="rId28" o:title=""/>
                </v:shape>
                <v:shape id="Textové pole 1" o:spid="_x0000_s1049" type="#_x0000_t202" style="position:absolute;top:23691;width:575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" stroked="f">
                  <v:textbox style="mso-fit-shape-to-text:t" inset="0,0,0,0">
                    <w:txbxContent>
                      <w:p w14:paraId="63CA0A16" w14:textId="4A56AA20" w:rsidR="0083145D" w:rsidRPr="0094453A" w:rsidRDefault="0083145D" w:rsidP="0083145D">
                        <w:pPr>
                          <w:pStyle w:val="Titulek"/>
                          <w:rPr>
                            <w:noProof/>
                            <w:sz w:val="22"/>
                            <w:szCs w:val="22"/>
                          </w:rPr>
                        </w:pPr>
                        <w:r>
                          <w:t xml:space="preserve">Obrázek </w:t>
                        </w:r>
                        <w:r>
                          <w:fldChar w:fldCharType="begin"/>
                        </w:r>
                        <w:r>
                          <w:instrText xml:space="preserve"> SEQ Obrázek \* ARABIC </w:instrText>
                        </w:r>
                        <w:r>
                          <w:fldChar w:fldCharType="separate"/>
                        </w:r>
                        <w:r w:rsidR="006C6C67">
                          <w:rPr>
                            <w:noProof/>
                          </w:rPr>
                          <w:t>8</w:t>
                        </w:r>
                        <w:r>
                          <w:fldChar w:fldCharType="end"/>
                        </w:r>
                        <w:r>
                          <w:t xml:space="preserve"> Srovnání rozhraní admina a zákazníka</w:t>
                        </w:r>
                      </w:p>
                    </w:txbxContent>
                  </v:textbox>
                </v:shape>
                <w10:wrap type="topAndBottom"/>
              </v:group>
            </w:pict>
          </mc:Fallback>
        </mc:AlternateContent>
      </w:r>
      <w:r w:rsidR="00D62CB0">
        <w:t>Uživatelské role jsou jen dvě. Dělí se na zákazníky a jednoho admina.</w:t>
      </w:r>
      <w:r>
        <w:t xml:space="preserve"> </w:t>
      </w:r>
      <w:r w:rsidR="0066776F">
        <w:t>Funkce</w:t>
      </w:r>
      <w:r>
        <w:t xml:space="preserve"> </w:t>
      </w:r>
      <w:r w:rsidR="0066776F">
        <w:t xml:space="preserve">admina je velmi jednoduchá. Bez toho, aby musel opustit rozhraní webové aplikace má přehled všech objednávek na jednom místě. Jako jediný uživatel má na stránce, kam se uživatelé dostanou po stisknutí tlačítka „Můj účet“ v navigačním menu, tlačítko „Admin panel“. </w:t>
      </w:r>
      <w:r w:rsidR="00D62CB0">
        <w:t>Zákazníci na této stránce mají pouze informace o svém účtu a tlačítko „Odhlásit se“</w:t>
      </w:r>
      <w:r>
        <w:t xml:space="preserve"> a jejich funkce je prostá, vytvářejí objednávky</w:t>
      </w:r>
      <w:r w:rsidR="00D62CB0">
        <w:t>.</w:t>
      </w:r>
      <w:r w:rsidR="00C53027">
        <w:t xml:space="preserve"> </w:t>
      </w:r>
    </w:p>
    <w:p w14:paraId="5C90C36F" w14:textId="76AF7056" w:rsidR="00C53027" w:rsidRDefault="006C6C67" w:rsidP="0066776F">
      <w:pPr>
        <w:pStyle w:val="zkladntextovodstavec"/>
      </w:pPr>
      <w:r>
        <w:rPr>
          <w:noProof/>
        </w:rPr>
        <w:lastRenderedPageBreak/>
        <mc:AlternateContent>
          <mc:Choice Requires="wpg">
            <w:drawing>
              <wp:anchor distT="0" distB="0" distL="114300" distR="114300" simplePos="0" relativeHeight="251689984" behindDoc="0" locked="0" layoutInCell="1" allowOverlap="1" wp14:anchorId="43757F24" wp14:editId="4CEAF32D">
                <wp:simplePos x="0" y="0"/>
                <wp:positionH relativeFrom="column">
                  <wp:posOffset>-17200</wp:posOffset>
                </wp:positionH>
                <wp:positionV relativeFrom="paragraph">
                  <wp:posOffset>658661</wp:posOffset>
                </wp:positionV>
                <wp:extent cx="5756910" cy="2286000"/>
                <wp:effectExtent l="0" t="0" r="0" b="0"/>
                <wp:wrapTopAndBottom/>
                <wp:docPr id="1720999613" name="Skupina 19"/>
                <wp:cNvGraphicFramePr/>
                <a:graphic xmlns:a="http://schemas.openxmlformats.org/drawingml/2006/main">
                  <a:graphicData uri="http://schemas.microsoft.com/office/word/2010/wordprocessingGroup">
                    <wpg:wgp>
                      <wpg:cNvGrpSpPr/>
                      <wpg:grpSpPr>
                        <a:xfrm>
                          <a:off x="0" y="0"/>
                          <a:ext cx="5756910" cy="2286000"/>
                          <a:chOff x="0" y="0"/>
                          <a:chExt cx="5756910" cy="2286000"/>
                        </a:xfrm>
                      </wpg:grpSpPr>
                      <pic:pic xmlns:pic="http://schemas.openxmlformats.org/drawingml/2006/picture">
                        <pic:nvPicPr>
                          <pic:cNvPr id="587451304" name="Obrázek 1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964055"/>
                          </a:xfrm>
                          <a:prstGeom prst="rect">
                            <a:avLst/>
                          </a:prstGeom>
                          <a:noFill/>
                          <a:ln>
                            <a:noFill/>
                          </a:ln>
                        </pic:spPr>
                      </pic:pic>
                      <wps:wsp>
                        <wps:cNvPr id="1420952700" name="Textové pole 1"/>
                        <wps:cNvSpPr txBox="1"/>
                        <wps:spPr>
                          <a:xfrm>
                            <a:off x="0" y="2019300"/>
                            <a:ext cx="5756910" cy="266700"/>
                          </a:xfrm>
                          <a:prstGeom prst="rect">
                            <a:avLst/>
                          </a:prstGeom>
                          <a:solidFill>
                            <a:prstClr val="white"/>
                          </a:solidFill>
                          <a:ln>
                            <a:noFill/>
                          </a:ln>
                        </wps:spPr>
                        <wps:txbx>
                          <w:txbxContent>
                            <w:p w14:paraId="7BC6199E" w14:textId="0D6D036F" w:rsidR="006C6C67" w:rsidRPr="00892BA0" w:rsidRDefault="006C6C67" w:rsidP="006C6C67">
                              <w:pPr>
                                <w:pStyle w:val="Titulek"/>
                                <w:rPr>
                                  <w:noProof/>
                                  <w:sz w:val="22"/>
                                  <w:szCs w:val="22"/>
                                </w:rPr>
                              </w:pPr>
                              <w:r>
                                <w:t xml:space="preserve">Obrázek </w:t>
                              </w:r>
                              <w:r>
                                <w:fldChar w:fldCharType="begin"/>
                              </w:r>
                              <w:r>
                                <w:instrText xml:space="preserve"> SEQ Obrázek \* ARABIC </w:instrText>
                              </w:r>
                              <w:r>
                                <w:fldChar w:fldCharType="separate"/>
                              </w:r>
                              <w:r>
                                <w:rPr>
                                  <w:noProof/>
                                </w:rPr>
                                <w:t>9</w:t>
                              </w:r>
                              <w:r>
                                <w:fldChar w:fldCharType="end"/>
                              </w:r>
                              <w:r>
                                <w:t xml:space="preserve"> Detail objednávky z pohledu admina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757F24" id="Skupina 19" o:spid="_x0000_s1050" style="position:absolute;left:0;text-align:left;margin-left:-1.35pt;margin-top:51.85pt;width:453.3pt;height:180pt;z-index:251689984" coordsize="57569,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">
                <v:shape id="Obrázek 18" o:spid="_x0000_s1051" type="#_x0000_t75" style="position:absolute;width:57569;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">
                  <v:imagedata r:id="rId30" o:title=""/>
                </v:shape>
                <v:shape id="Textové pole 1" o:spid="_x0000_s1052" type="#_x0000_t202" style="position:absolute;top:20193;width:575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" stroked="f">
                  <v:textbox style="mso-fit-shape-to-text:t" inset="0,0,0,0">
                    <w:txbxContent>
                      <w:p w14:paraId="7BC6199E" w14:textId="0D6D036F" w:rsidR="006C6C67" w:rsidRPr="00892BA0" w:rsidRDefault="006C6C67" w:rsidP="006C6C67">
                        <w:pPr>
                          <w:pStyle w:val="Titulek"/>
                          <w:rPr>
                            <w:noProof/>
                            <w:sz w:val="22"/>
                            <w:szCs w:val="22"/>
                          </w:rPr>
                        </w:pPr>
                        <w:r>
                          <w:t xml:space="preserve">Obrázek </w:t>
                        </w:r>
                        <w:r>
                          <w:fldChar w:fldCharType="begin"/>
                        </w:r>
                        <w:r>
                          <w:instrText xml:space="preserve"> SEQ Obrázek \* ARABIC </w:instrText>
                        </w:r>
                        <w:r>
                          <w:fldChar w:fldCharType="separate"/>
                        </w:r>
                        <w:r>
                          <w:rPr>
                            <w:noProof/>
                          </w:rPr>
                          <w:t>9</w:t>
                        </w:r>
                        <w:r>
                          <w:fldChar w:fldCharType="end"/>
                        </w:r>
                        <w:r>
                          <w:t xml:space="preserve"> Detail objednávky z pohledu admina</w:t>
                        </w:r>
                      </w:p>
                    </w:txbxContent>
                  </v:textbox>
                </v:shape>
                <w10:wrap type="topAndBottom"/>
              </v:group>
            </w:pict>
          </mc:Fallback>
        </mc:AlternateContent>
      </w:r>
      <w:r w:rsidR="00C53027">
        <w:t xml:space="preserve">Díky admin panelu má admin nejen možnost vidět </w:t>
      </w:r>
      <w:r>
        <w:t xml:space="preserve">seznam </w:t>
      </w:r>
      <w:r w:rsidR="00C53027">
        <w:t>všech objednáv</w:t>
      </w:r>
      <w:r>
        <w:t>ek, ale díky tlačítku s ikonou tužky může kontrolovat co objednávky obsahují Tlačítkem „Změnit na odesláno“ změní stav objednávky.</w:t>
      </w:r>
      <w:r w:rsidR="00C53027">
        <w:t xml:space="preserve"> </w:t>
      </w:r>
    </w:p>
    <w:p w14:paraId="756E84B7" w14:textId="3B65205C" w:rsidR="006C6C67" w:rsidRPr="0066776F" w:rsidRDefault="006C6C67" w:rsidP="00464E5E">
      <w:r>
        <w:br w:type="page"/>
      </w:r>
    </w:p>
    <w:p w14:paraId="0251AD77" w14:textId="66303583" w:rsidR="006B3DD6" w:rsidRDefault="004E3A38" w:rsidP="008E7D52">
      <w:pPr>
        <w:pStyle w:val="K1"/>
        <w:numPr>
          <w:ilvl w:val="0"/>
          <w:numId w:val="9"/>
        </w:numPr>
      </w:pPr>
      <w:r>
        <w:lastRenderedPageBreak/>
        <w:t>Technické řešení</w:t>
      </w:r>
    </w:p>
    <w:p w14:paraId="0B8E1E36" w14:textId="4480E8C8" w:rsidR="00F80887" w:rsidRDefault="00F80887" w:rsidP="008E7D52">
      <w:pPr>
        <w:pStyle w:val="K2"/>
        <w:numPr>
          <w:ilvl w:val="1"/>
          <w:numId w:val="9"/>
        </w:numPr>
      </w:pPr>
      <w:r>
        <w:t>Front</w:t>
      </w:r>
      <w:r w:rsidR="008B44D7">
        <w:t>-</w:t>
      </w:r>
      <w:r>
        <w:t>end</w:t>
      </w:r>
    </w:p>
    <w:p w14:paraId="1346EFA7" w14:textId="77777777" w:rsidR="00464E5E" w:rsidRPr="00464E5E" w:rsidRDefault="00464E5E" w:rsidP="00464E5E">
      <w:pPr>
        <w:pStyle w:val="zkladntextovodstavec"/>
      </w:pPr>
    </w:p>
    <w:p w14:paraId="3320212C" w14:textId="206F2703" w:rsidR="00F80887" w:rsidRPr="00F80887" w:rsidRDefault="00F80887" w:rsidP="008E7D52">
      <w:pPr>
        <w:pStyle w:val="K2"/>
        <w:numPr>
          <w:ilvl w:val="1"/>
          <w:numId w:val="9"/>
        </w:numPr>
      </w:pPr>
      <w:r>
        <w:t>Back</w:t>
      </w:r>
      <w:r w:rsidR="008B44D7">
        <w:t>-</w:t>
      </w:r>
      <w:r>
        <w:t>end</w:t>
      </w:r>
    </w:p>
    <w:p w14:paraId="511ED3CF" w14:textId="41350BC9" w:rsidR="00935BE4" w:rsidRDefault="00935BE4" w:rsidP="008E7D52">
      <w:pPr>
        <w:pStyle w:val="K1"/>
        <w:numPr>
          <w:ilvl w:val="0"/>
          <w:numId w:val="9"/>
        </w:numPr>
      </w:pPr>
      <w:bookmarkStart w:id="6" w:name="_Toc190718346"/>
      <w:r>
        <w:t>Závěr</w:t>
      </w:r>
      <w:bookmarkEnd w:id="6"/>
    </w:p>
    <w:p w14:paraId="2AC5BF98" w14:textId="77777777" w:rsidR="006B3DD6" w:rsidRPr="006B3DD6" w:rsidRDefault="006B3DD6" w:rsidP="006B3DD6">
      <w:pPr>
        <w:pStyle w:val="zkladntextovodstavec"/>
      </w:pPr>
    </w:p>
    <w:sectPr w:rsidR="006B3DD6" w:rsidRPr="006B3DD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B4B7D" w14:textId="77777777" w:rsidR="00B02502" w:rsidRDefault="00B02502" w:rsidP="0083145D">
      <w:pPr>
        <w:spacing w:after="0" w:line="240" w:lineRule="auto"/>
      </w:pPr>
      <w:r>
        <w:separator/>
      </w:r>
    </w:p>
  </w:endnote>
  <w:endnote w:type="continuationSeparator" w:id="0">
    <w:p w14:paraId="249087F0" w14:textId="77777777" w:rsidR="00B02502" w:rsidRDefault="00B02502" w:rsidP="00831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15B75" w14:textId="77777777" w:rsidR="00B02502" w:rsidRDefault="00B02502" w:rsidP="0083145D">
      <w:pPr>
        <w:spacing w:after="0" w:line="240" w:lineRule="auto"/>
      </w:pPr>
      <w:r>
        <w:separator/>
      </w:r>
    </w:p>
  </w:footnote>
  <w:footnote w:type="continuationSeparator" w:id="0">
    <w:p w14:paraId="527984E3" w14:textId="77777777" w:rsidR="00B02502" w:rsidRDefault="00B02502" w:rsidP="008314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F1529"/>
    <w:multiLevelType w:val="hybridMultilevel"/>
    <w:tmpl w:val="FD02E726"/>
    <w:lvl w:ilvl="0" w:tplc="36B4097E">
      <w:start w:val="1"/>
      <w:numFmt w:val="bullet"/>
      <w:pStyle w:val="odrkovodstavec"/>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25CC4AD0"/>
    <w:multiLevelType w:val="multilevel"/>
    <w:tmpl w:val="CA12B2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8ED4FFF"/>
    <w:multiLevelType w:val="multilevel"/>
    <w:tmpl w:val="CA12B2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CF276C1"/>
    <w:multiLevelType w:val="multilevel"/>
    <w:tmpl w:val="CA12B2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0323E04"/>
    <w:multiLevelType w:val="multilevel"/>
    <w:tmpl w:val="CA12B2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10660AE"/>
    <w:multiLevelType w:val="multilevel"/>
    <w:tmpl w:val="CA12B27E"/>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36C73ED2"/>
    <w:multiLevelType w:val="multilevel"/>
    <w:tmpl w:val="CA12B2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5B37F36"/>
    <w:multiLevelType w:val="multilevel"/>
    <w:tmpl w:val="7BE448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1553A94"/>
    <w:multiLevelType w:val="hybridMultilevel"/>
    <w:tmpl w:val="221CD7BA"/>
    <w:lvl w:ilvl="0" w:tplc="072CA4AC">
      <w:start w:val="1"/>
      <w:numFmt w:val="decimal"/>
      <w:pStyle w:val="slovanodstavec"/>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73CA5C01"/>
    <w:multiLevelType w:val="multilevel"/>
    <w:tmpl w:val="CA12B2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97880313">
    <w:abstractNumId w:val="0"/>
  </w:num>
  <w:num w:numId="2" w16cid:durableId="1602715275">
    <w:abstractNumId w:val="8"/>
  </w:num>
  <w:num w:numId="3" w16cid:durableId="85081723">
    <w:abstractNumId w:val="4"/>
  </w:num>
  <w:num w:numId="4" w16cid:durableId="1924218074">
    <w:abstractNumId w:val="3"/>
  </w:num>
  <w:num w:numId="5" w16cid:durableId="1128551857">
    <w:abstractNumId w:val="1"/>
  </w:num>
  <w:num w:numId="6" w16cid:durableId="1253507090">
    <w:abstractNumId w:val="7"/>
  </w:num>
  <w:num w:numId="7" w16cid:durableId="1966306412">
    <w:abstractNumId w:val="2"/>
  </w:num>
  <w:num w:numId="8" w16cid:durableId="1887401916">
    <w:abstractNumId w:val="6"/>
  </w:num>
  <w:num w:numId="9" w16cid:durableId="1143500673">
    <w:abstractNumId w:val="9"/>
  </w:num>
  <w:num w:numId="10" w16cid:durableId="15532287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6B7"/>
    <w:rsid w:val="000E0065"/>
    <w:rsid w:val="001415F5"/>
    <w:rsid w:val="001C37DA"/>
    <w:rsid w:val="001E51AB"/>
    <w:rsid w:val="002468BA"/>
    <w:rsid w:val="00252BDC"/>
    <w:rsid w:val="00282B3C"/>
    <w:rsid w:val="002910C0"/>
    <w:rsid w:val="002976B0"/>
    <w:rsid w:val="002A45F0"/>
    <w:rsid w:val="002B4695"/>
    <w:rsid w:val="002D6390"/>
    <w:rsid w:val="002D7475"/>
    <w:rsid w:val="002E46B7"/>
    <w:rsid w:val="003573E6"/>
    <w:rsid w:val="00370963"/>
    <w:rsid w:val="003B1AB0"/>
    <w:rsid w:val="0041733F"/>
    <w:rsid w:val="00464E5E"/>
    <w:rsid w:val="004E3A38"/>
    <w:rsid w:val="005B4FDC"/>
    <w:rsid w:val="00615905"/>
    <w:rsid w:val="00627266"/>
    <w:rsid w:val="0063143D"/>
    <w:rsid w:val="00635BB5"/>
    <w:rsid w:val="0066776F"/>
    <w:rsid w:val="006A3C3B"/>
    <w:rsid w:val="006B3DD6"/>
    <w:rsid w:val="006C6C67"/>
    <w:rsid w:val="007046FD"/>
    <w:rsid w:val="00742188"/>
    <w:rsid w:val="007B4FCE"/>
    <w:rsid w:val="0083145D"/>
    <w:rsid w:val="00860B50"/>
    <w:rsid w:val="00874C4E"/>
    <w:rsid w:val="0088495D"/>
    <w:rsid w:val="008B44D7"/>
    <w:rsid w:val="008E5880"/>
    <w:rsid w:val="008E7D52"/>
    <w:rsid w:val="008F069D"/>
    <w:rsid w:val="00935BE4"/>
    <w:rsid w:val="00942F0C"/>
    <w:rsid w:val="00A51D4F"/>
    <w:rsid w:val="00A55A88"/>
    <w:rsid w:val="00AB049F"/>
    <w:rsid w:val="00B02502"/>
    <w:rsid w:val="00B24343"/>
    <w:rsid w:val="00B527A6"/>
    <w:rsid w:val="00BE46B2"/>
    <w:rsid w:val="00C05C86"/>
    <w:rsid w:val="00C07244"/>
    <w:rsid w:val="00C1217F"/>
    <w:rsid w:val="00C53027"/>
    <w:rsid w:val="00C577D5"/>
    <w:rsid w:val="00C904AB"/>
    <w:rsid w:val="00D62CB0"/>
    <w:rsid w:val="00DC03DB"/>
    <w:rsid w:val="00DD20AA"/>
    <w:rsid w:val="00DD4E0A"/>
    <w:rsid w:val="00DF1426"/>
    <w:rsid w:val="00E04025"/>
    <w:rsid w:val="00E3634D"/>
    <w:rsid w:val="00E539D8"/>
    <w:rsid w:val="00E91A21"/>
    <w:rsid w:val="00EB5387"/>
    <w:rsid w:val="00F47C0D"/>
    <w:rsid w:val="00F71AC3"/>
    <w:rsid w:val="00F80887"/>
    <w:rsid w:val="00FA0CDD"/>
    <w:rsid w:val="00FE6F0E"/>
    <w:rsid w:val="00FF37B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D8B67"/>
  <w15:chartTrackingRefBased/>
  <w15:docId w15:val="{3BC27A46-531E-4E7E-BD74-41E81BACA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577D5"/>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zkladntextovodstavec">
    <w:name w:val="základní textový odstavec"/>
    <w:qFormat/>
    <w:rsid w:val="00615905"/>
    <w:pPr>
      <w:spacing w:after="120" w:line="300" w:lineRule="auto"/>
      <w:jc w:val="both"/>
    </w:pPr>
  </w:style>
  <w:style w:type="paragraph" w:customStyle="1" w:styleId="zkladnnadpisovodstavec">
    <w:name w:val="základní nadpisový odstavec"/>
    <w:next w:val="zkladntextovodstavec"/>
    <w:qFormat/>
    <w:rsid w:val="00C904AB"/>
    <w:pPr>
      <w:keepNext/>
      <w:spacing w:after="240"/>
    </w:pPr>
    <w:rPr>
      <w:rFonts w:ascii="Arial" w:hAnsi="Arial"/>
      <w:b/>
      <w:sz w:val="24"/>
    </w:rPr>
  </w:style>
  <w:style w:type="paragraph" w:customStyle="1" w:styleId="kola">
    <w:name w:val="škola"/>
    <w:basedOn w:val="zkladnnadpisovodstavec"/>
    <w:next w:val="zkladntextovodstavec"/>
    <w:qFormat/>
    <w:rsid w:val="00C904AB"/>
    <w:pPr>
      <w:jc w:val="center"/>
    </w:pPr>
    <w:rPr>
      <w:spacing w:val="60"/>
    </w:rPr>
  </w:style>
  <w:style w:type="paragraph" w:customStyle="1" w:styleId="Hlavnnadpis">
    <w:name w:val="Hlavní nadpis"/>
    <w:basedOn w:val="zkladnnadpisovodstavec"/>
    <w:next w:val="zkladntextovodstavec"/>
    <w:qFormat/>
    <w:rsid w:val="00C904AB"/>
    <w:pPr>
      <w:shd w:val="clear" w:color="auto" w:fill="D9D9D9" w:themeFill="background1" w:themeFillShade="D9"/>
      <w:spacing w:before="4800"/>
      <w:jc w:val="center"/>
    </w:pPr>
    <w:rPr>
      <w:sz w:val="56"/>
    </w:rPr>
  </w:style>
  <w:style w:type="paragraph" w:customStyle="1" w:styleId="Podtitul">
    <w:name w:val="Podtitul"/>
    <w:basedOn w:val="zkladnnadpisovodstavec"/>
    <w:next w:val="zkladntextovodstavec"/>
    <w:qFormat/>
    <w:rsid w:val="00C904AB"/>
    <w:pPr>
      <w:spacing w:after="5520"/>
      <w:jc w:val="center"/>
    </w:pPr>
  </w:style>
  <w:style w:type="paragraph" w:customStyle="1" w:styleId="Linkapropodpis">
    <w:name w:val="Linka pro podpis"/>
    <w:basedOn w:val="zkladntextovodstavec"/>
    <w:next w:val="zkladntextovodstavec"/>
    <w:qFormat/>
    <w:rsid w:val="002976B0"/>
    <w:pPr>
      <w:tabs>
        <w:tab w:val="left" w:pos="6804"/>
        <w:tab w:val="right" w:leader="underscore" w:pos="9072"/>
      </w:tabs>
      <w:spacing w:before="1200" w:after="0"/>
    </w:pPr>
  </w:style>
  <w:style w:type="paragraph" w:customStyle="1" w:styleId="K1">
    <w:name w:val="K1"/>
    <w:basedOn w:val="zkladnnadpisovodstavec"/>
    <w:next w:val="zkladntextovodstavec"/>
    <w:qFormat/>
    <w:rsid w:val="00C577D5"/>
    <w:pPr>
      <w:spacing w:after="480"/>
      <w:ind w:left="720" w:hanging="720"/>
    </w:pPr>
    <w:rPr>
      <w:sz w:val="40"/>
    </w:rPr>
  </w:style>
  <w:style w:type="paragraph" w:customStyle="1" w:styleId="stnovanodstavec">
    <w:name w:val="stínovaný odstavec"/>
    <w:basedOn w:val="zkladntextovodstavec"/>
    <w:qFormat/>
    <w:rsid w:val="002976B0"/>
    <w:pPr>
      <w:shd w:val="clear" w:color="auto" w:fill="D9D9D9" w:themeFill="background1" w:themeFillShade="D9"/>
    </w:pPr>
  </w:style>
  <w:style w:type="paragraph" w:customStyle="1" w:styleId="ohranienodstavec">
    <w:name w:val="ohraničený odstavec"/>
    <w:basedOn w:val="stnovanodstavec"/>
    <w:qFormat/>
    <w:rsid w:val="002976B0"/>
    <w:pPr>
      <w:pBdr>
        <w:top w:val="single" w:sz="4" w:space="4" w:color="auto"/>
        <w:left w:val="single" w:sz="4" w:space="4" w:color="auto"/>
        <w:bottom w:val="single" w:sz="4" w:space="4" w:color="auto"/>
        <w:right w:val="single" w:sz="4" w:space="4" w:color="auto"/>
      </w:pBdr>
      <w:shd w:val="clear" w:color="auto" w:fill="auto"/>
    </w:pPr>
  </w:style>
  <w:style w:type="paragraph" w:customStyle="1" w:styleId="odrkovodstavec">
    <w:name w:val="odrážkový odstavec"/>
    <w:basedOn w:val="zkladntextovodstavec"/>
    <w:qFormat/>
    <w:rsid w:val="00C577D5"/>
    <w:pPr>
      <w:numPr>
        <w:numId w:val="1"/>
      </w:numPr>
      <w:ind w:left="357" w:hanging="357"/>
    </w:pPr>
  </w:style>
  <w:style w:type="paragraph" w:customStyle="1" w:styleId="slovanodstavec">
    <w:name w:val="číslovaný odstavec"/>
    <w:basedOn w:val="odrkovodstavec"/>
    <w:qFormat/>
    <w:rsid w:val="00C577D5"/>
    <w:pPr>
      <w:numPr>
        <w:numId w:val="2"/>
      </w:numPr>
      <w:ind w:left="357" w:hanging="357"/>
    </w:pPr>
  </w:style>
  <w:style w:type="paragraph" w:customStyle="1" w:styleId="K2">
    <w:name w:val="K2"/>
    <w:basedOn w:val="K1"/>
    <w:next w:val="zkladntextovodstavec"/>
    <w:qFormat/>
    <w:rsid w:val="00C577D5"/>
    <w:pPr>
      <w:spacing w:before="360" w:after="120"/>
    </w:pPr>
    <w:rPr>
      <w:sz w:val="32"/>
    </w:rPr>
  </w:style>
  <w:style w:type="paragraph" w:customStyle="1" w:styleId="K3">
    <w:name w:val="K3"/>
    <w:basedOn w:val="K2"/>
    <w:next w:val="zkladntextovodstavec"/>
    <w:qFormat/>
    <w:rsid w:val="00C577D5"/>
    <w:pPr>
      <w:spacing w:before="240"/>
    </w:pPr>
    <w:rPr>
      <w:sz w:val="24"/>
    </w:rPr>
  </w:style>
  <w:style w:type="character" w:customStyle="1" w:styleId="contentpasted0">
    <w:name w:val="contentpasted0"/>
    <w:basedOn w:val="Standardnpsmoodstavce"/>
    <w:rsid w:val="00874C4E"/>
  </w:style>
  <w:style w:type="paragraph" w:styleId="Odstavecseseznamem">
    <w:name w:val="List Paragraph"/>
    <w:basedOn w:val="Normln"/>
    <w:uiPriority w:val="34"/>
    <w:qFormat/>
    <w:rsid w:val="0041733F"/>
    <w:pPr>
      <w:ind w:left="720"/>
      <w:contextualSpacing/>
    </w:pPr>
  </w:style>
  <w:style w:type="paragraph" w:styleId="Obsah1">
    <w:name w:val="toc 1"/>
    <w:basedOn w:val="Normln"/>
    <w:next w:val="Normln"/>
    <w:autoRedefine/>
    <w:uiPriority w:val="39"/>
    <w:unhideWhenUsed/>
    <w:rsid w:val="0041733F"/>
    <w:pPr>
      <w:spacing w:after="100"/>
    </w:pPr>
  </w:style>
  <w:style w:type="paragraph" w:styleId="Obsah2">
    <w:name w:val="toc 2"/>
    <w:basedOn w:val="Normln"/>
    <w:next w:val="Normln"/>
    <w:autoRedefine/>
    <w:uiPriority w:val="39"/>
    <w:unhideWhenUsed/>
    <w:rsid w:val="0041733F"/>
    <w:pPr>
      <w:spacing w:after="100"/>
      <w:ind w:left="220"/>
    </w:pPr>
  </w:style>
  <w:style w:type="character" w:styleId="Hypertextovodkaz">
    <w:name w:val="Hyperlink"/>
    <w:basedOn w:val="Standardnpsmoodstavce"/>
    <w:uiPriority w:val="99"/>
    <w:unhideWhenUsed/>
    <w:rsid w:val="0041733F"/>
    <w:rPr>
      <w:color w:val="0563C1" w:themeColor="hyperlink"/>
      <w:u w:val="single"/>
    </w:rPr>
  </w:style>
  <w:style w:type="character" w:styleId="Nevyeenzmnka">
    <w:name w:val="Unresolved Mention"/>
    <w:basedOn w:val="Standardnpsmoodstavce"/>
    <w:uiPriority w:val="99"/>
    <w:semiHidden/>
    <w:unhideWhenUsed/>
    <w:rsid w:val="00A55A88"/>
    <w:rPr>
      <w:color w:val="605E5C"/>
      <w:shd w:val="clear" w:color="auto" w:fill="E1DFDD"/>
    </w:rPr>
  </w:style>
  <w:style w:type="character" w:styleId="Sledovanodkaz">
    <w:name w:val="FollowedHyperlink"/>
    <w:basedOn w:val="Standardnpsmoodstavce"/>
    <w:uiPriority w:val="99"/>
    <w:semiHidden/>
    <w:unhideWhenUsed/>
    <w:rsid w:val="002B4695"/>
    <w:rPr>
      <w:color w:val="954F72" w:themeColor="followedHyperlink"/>
      <w:u w:val="single"/>
    </w:rPr>
  </w:style>
  <w:style w:type="paragraph" w:styleId="Titulek">
    <w:name w:val="caption"/>
    <w:basedOn w:val="Normln"/>
    <w:next w:val="Normln"/>
    <w:uiPriority w:val="35"/>
    <w:unhideWhenUsed/>
    <w:qFormat/>
    <w:rsid w:val="008F069D"/>
    <w:pPr>
      <w:spacing w:after="200" w:line="240" w:lineRule="auto"/>
    </w:pPr>
    <w:rPr>
      <w:i/>
      <w:iCs/>
      <w:color w:val="44546A" w:themeColor="text2"/>
      <w:sz w:val="18"/>
      <w:szCs w:val="18"/>
    </w:rPr>
  </w:style>
  <w:style w:type="paragraph" w:styleId="Zhlav">
    <w:name w:val="header"/>
    <w:basedOn w:val="Normln"/>
    <w:link w:val="ZhlavChar"/>
    <w:uiPriority w:val="99"/>
    <w:unhideWhenUsed/>
    <w:rsid w:val="0083145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3145D"/>
  </w:style>
  <w:style w:type="paragraph" w:styleId="Zpat">
    <w:name w:val="footer"/>
    <w:basedOn w:val="Normln"/>
    <w:link w:val="ZpatChar"/>
    <w:uiPriority w:val="99"/>
    <w:unhideWhenUsed/>
    <w:rsid w:val="0083145D"/>
    <w:pPr>
      <w:tabs>
        <w:tab w:val="center" w:pos="4536"/>
        <w:tab w:val="right" w:pos="9072"/>
      </w:tabs>
      <w:spacing w:after="0" w:line="240" w:lineRule="auto"/>
    </w:pPr>
  </w:style>
  <w:style w:type="character" w:customStyle="1" w:styleId="ZpatChar">
    <w:name w:val="Zápatí Char"/>
    <w:basedOn w:val="Standardnpsmoodstavce"/>
    <w:link w:val="Zpat"/>
    <w:uiPriority w:val="99"/>
    <w:rsid w:val="00831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wampserver.aviatechno.net/"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mysql.com/products/workbench/"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ampserver.com/en/" TargetMode="External"/><Relationship Id="rId14" Type="http://schemas.openxmlformats.org/officeDocument/2006/relationships/hyperlink" Target="https://github.com/adamsvab/svab.maturita.projekt"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s\Desktop\&#352;v&#225;b%20dokumentace.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9A69B-2761-492C-92A4-CA16637AC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Šváb dokumentace</Template>
  <TotalTime>393</TotalTime>
  <Pages>12</Pages>
  <Words>901</Words>
  <Characters>5316</Characters>
  <Application>Microsoft Office Word</Application>
  <DocSecurity>0</DocSecurity>
  <Lines>44</Lines>
  <Paragraphs>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dc:creator>
  <cp:keywords/>
  <dc:description/>
  <cp:lastModifiedBy>Adam Šváb</cp:lastModifiedBy>
  <cp:revision>32</cp:revision>
  <dcterms:created xsi:type="dcterms:W3CDTF">2025-02-12T15:22:00Z</dcterms:created>
  <dcterms:modified xsi:type="dcterms:W3CDTF">2025-02-18T19:54:00Z</dcterms:modified>
</cp:coreProperties>
</file>